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2524D0" w14:textId="77777777" w:rsidR="00B24A84" w:rsidRPr="0009059E" w:rsidRDefault="007475B2" w:rsidP="00B24A84">
      <w:pPr>
        <w:pStyle w:val="Title"/>
        <w:rPr>
          <w:rFonts w:cs="David"/>
          <w:sz w:val="36"/>
          <w:szCs w:val="36"/>
          <w:rtl/>
        </w:rPr>
      </w:pPr>
      <w:r>
        <w:rPr>
          <w:rFonts w:cs="David" w:hint="cs"/>
          <w:noProof/>
          <w:sz w:val="36"/>
          <w:szCs w:val="36"/>
          <w:rtl/>
          <w:lang w:eastAsia="en-US"/>
        </w:rPr>
        <w:drawing>
          <wp:anchor distT="0" distB="0" distL="114300" distR="114300" simplePos="0" relativeHeight="251657728" behindDoc="0" locked="0" layoutInCell="1" allowOverlap="1" wp14:anchorId="5878A5B8" wp14:editId="277A5811">
            <wp:simplePos x="0" y="0"/>
            <wp:positionH relativeFrom="column">
              <wp:posOffset>-63500</wp:posOffset>
            </wp:positionH>
            <wp:positionV relativeFrom="paragraph">
              <wp:posOffset>-462280</wp:posOffset>
            </wp:positionV>
            <wp:extent cx="6124575" cy="1162050"/>
            <wp:effectExtent l="19050" t="0" r="9525" b="0"/>
            <wp:wrapThrough wrapText="bothSides">
              <wp:wrapPolygon edited="0">
                <wp:start x="-67" y="0"/>
                <wp:lineTo x="-67" y="21246"/>
                <wp:lineTo x="21634" y="21246"/>
                <wp:lineTo x="21634" y="0"/>
                <wp:lineTo x="-67" y="0"/>
              </wp:wrapPolygon>
            </wp:wrapThrough>
            <wp:docPr id="2" name="תמונה 2" descr="תיאור: C:\Documents and Settings\natalie\Desktop\jpg\header school enginee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תיאור: C:\Documents and Settings\natalie\Desktop\jpg\header school engineerin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F021188" w14:textId="77777777" w:rsidR="0074662F" w:rsidRDefault="0074662F" w:rsidP="00CD0715">
      <w:pPr>
        <w:spacing w:line="360" w:lineRule="auto"/>
        <w:jc w:val="center"/>
        <w:rPr>
          <w:rFonts w:cs="David"/>
          <w:b/>
          <w:bCs/>
          <w:sz w:val="48"/>
          <w:szCs w:val="48"/>
          <w:rtl/>
        </w:rPr>
      </w:pPr>
    </w:p>
    <w:p w14:paraId="3D6783AB" w14:textId="77777777" w:rsidR="009C33A1" w:rsidRPr="009C33A1" w:rsidRDefault="009C33A1" w:rsidP="009836DB">
      <w:pPr>
        <w:spacing w:line="360" w:lineRule="auto"/>
        <w:jc w:val="center"/>
        <w:rPr>
          <w:rFonts w:cs="David"/>
          <w:b/>
          <w:bCs/>
          <w:sz w:val="18"/>
          <w:szCs w:val="18"/>
          <w:rtl/>
        </w:rPr>
      </w:pPr>
    </w:p>
    <w:p w14:paraId="47331B4D" w14:textId="77777777" w:rsidR="0074662F" w:rsidRDefault="00327936" w:rsidP="00C16165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48"/>
          <w:szCs w:val="48"/>
          <w:rtl/>
        </w:rPr>
        <w:t>פיתוח מערכות מידע אינטרנטיות 1</w:t>
      </w:r>
    </w:p>
    <w:p w14:paraId="0EAB2D32" w14:textId="77777777" w:rsidR="00244193" w:rsidRDefault="00244193" w:rsidP="008E07B5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>שנה"ל:</w:t>
      </w:r>
      <w:r w:rsidR="0074662F">
        <w:rPr>
          <w:rFonts w:cs="David" w:hint="cs"/>
          <w:sz w:val="32"/>
          <w:szCs w:val="32"/>
          <w:rtl/>
        </w:rPr>
        <w:t xml:space="preserve"> תשע"</w:t>
      </w:r>
      <w:r w:rsidR="008E07B5">
        <w:rPr>
          <w:rFonts w:cs="David" w:hint="cs"/>
          <w:sz w:val="32"/>
          <w:szCs w:val="32"/>
          <w:rtl/>
        </w:rPr>
        <w:t>ז</w:t>
      </w:r>
      <w:r w:rsidR="00CD0715">
        <w:rPr>
          <w:rFonts w:cs="David" w:hint="cs"/>
          <w:sz w:val="32"/>
          <w:szCs w:val="32"/>
          <w:rtl/>
        </w:rPr>
        <w:t xml:space="preserve"> </w:t>
      </w:r>
      <w:r w:rsidRPr="00B24A84">
        <w:rPr>
          <w:rFonts w:cs="David" w:hint="cs"/>
          <w:sz w:val="32"/>
          <w:szCs w:val="32"/>
          <w:rtl/>
        </w:rPr>
        <w:tab/>
        <w:t xml:space="preserve">סמסטר: </w:t>
      </w:r>
      <w:r w:rsidR="00313643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  <w:r w:rsidRPr="00B24A84">
        <w:rPr>
          <w:rFonts w:cs="David" w:hint="cs"/>
          <w:b/>
          <w:bCs/>
          <w:sz w:val="32"/>
          <w:szCs w:val="32"/>
          <w:rtl/>
        </w:rPr>
        <w:tab/>
        <w:t xml:space="preserve"> </w:t>
      </w:r>
      <w:r w:rsidRPr="00B24A84">
        <w:rPr>
          <w:rFonts w:cs="David" w:hint="cs"/>
          <w:sz w:val="32"/>
          <w:szCs w:val="32"/>
          <w:rtl/>
        </w:rPr>
        <w:t xml:space="preserve">מועד: </w:t>
      </w:r>
      <w:r w:rsidR="0037121D">
        <w:rPr>
          <w:rFonts w:cs="David" w:hint="cs"/>
          <w:i/>
          <w:iCs/>
          <w:sz w:val="32"/>
          <w:szCs w:val="32"/>
          <w:rtl/>
        </w:rPr>
        <w:t>א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</w:p>
    <w:p w14:paraId="57F190EF" w14:textId="77777777" w:rsidR="004930D6" w:rsidRPr="00B24A84" w:rsidRDefault="004930D6" w:rsidP="003517AC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rtl/>
        </w:rPr>
        <w:t>חלק א'</w:t>
      </w:r>
    </w:p>
    <w:p w14:paraId="6951FC62" w14:textId="77777777" w:rsidR="00B24A84" w:rsidRDefault="00B24A84" w:rsidP="00B24A84">
      <w:pPr>
        <w:spacing w:line="360" w:lineRule="auto"/>
        <w:jc w:val="center"/>
        <w:rPr>
          <w:rFonts w:cs="David"/>
          <w:sz w:val="32"/>
          <w:szCs w:val="32"/>
          <w:rtl/>
        </w:rPr>
      </w:pPr>
    </w:p>
    <w:p w14:paraId="094C3A75" w14:textId="77777777" w:rsidR="00165825" w:rsidRPr="00B24A84" w:rsidRDefault="00244193" w:rsidP="008E07B5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תאריך: </w:t>
      </w:r>
      <w:r w:rsidR="00772E8D">
        <w:rPr>
          <w:rFonts w:cs="David" w:hint="cs"/>
          <w:sz w:val="32"/>
          <w:szCs w:val="32"/>
          <w:rtl/>
        </w:rPr>
        <w:t>2</w:t>
      </w:r>
      <w:r w:rsidR="008E07B5">
        <w:rPr>
          <w:rFonts w:cs="David" w:hint="cs"/>
          <w:sz w:val="32"/>
          <w:szCs w:val="32"/>
          <w:rtl/>
        </w:rPr>
        <w:t>5</w:t>
      </w:r>
      <w:r w:rsidR="004930D6">
        <w:rPr>
          <w:rFonts w:cs="David" w:hint="cs"/>
          <w:sz w:val="32"/>
          <w:szCs w:val="32"/>
          <w:rtl/>
        </w:rPr>
        <w:t>.</w:t>
      </w:r>
      <w:r w:rsidR="008E07B5">
        <w:rPr>
          <w:rFonts w:cs="David" w:hint="cs"/>
          <w:sz w:val="32"/>
          <w:szCs w:val="32"/>
          <w:rtl/>
        </w:rPr>
        <w:t>7</w:t>
      </w:r>
      <w:r w:rsidR="004930D6">
        <w:rPr>
          <w:rFonts w:cs="David" w:hint="cs"/>
          <w:sz w:val="32"/>
          <w:szCs w:val="32"/>
          <w:rtl/>
        </w:rPr>
        <w:t>.201</w:t>
      </w:r>
      <w:r w:rsidR="008E07B5">
        <w:rPr>
          <w:rFonts w:cs="David" w:hint="cs"/>
          <w:sz w:val="32"/>
          <w:szCs w:val="32"/>
          <w:rtl/>
        </w:rPr>
        <w:t>7</w:t>
      </w:r>
    </w:p>
    <w:p w14:paraId="4C6B61D6" w14:textId="77777777" w:rsidR="00244193" w:rsidRPr="00B24A84" w:rsidRDefault="0009059E" w:rsidP="003517AC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שם </w:t>
      </w:r>
      <w:r w:rsidR="00244193" w:rsidRPr="00B24A84">
        <w:rPr>
          <w:rFonts w:cs="David" w:hint="cs"/>
          <w:sz w:val="32"/>
          <w:szCs w:val="32"/>
          <w:rtl/>
        </w:rPr>
        <w:t xml:space="preserve">המרצה: </w:t>
      </w:r>
      <w:r w:rsidR="004930D6">
        <w:rPr>
          <w:rFonts w:cs="David" w:hint="cs"/>
          <w:sz w:val="32"/>
          <w:szCs w:val="32"/>
          <w:rtl/>
        </w:rPr>
        <w:t>בני בורנפלד</w:t>
      </w:r>
      <w:r w:rsidR="00244193" w:rsidRPr="00B24A84">
        <w:rPr>
          <w:rFonts w:cs="David" w:hint="cs"/>
          <w:sz w:val="32"/>
          <w:szCs w:val="32"/>
          <w:rtl/>
        </w:rPr>
        <w:t xml:space="preserve"> </w:t>
      </w:r>
    </w:p>
    <w:p w14:paraId="4E952595" w14:textId="77777777" w:rsidR="002602FB" w:rsidRDefault="002602FB" w:rsidP="00B24A84">
      <w:pPr>
        <w:spacing w:line="360" w:lineRule="auto"/>
        <w:ind w:left="360"/>
        <w:rPr>
          <w:rFonts w:cs="David"/>
          <w:sz w:val="28"/>
          <w:rtl/>
        </w:rPr>
      </w:pPr>
    </w:p>
    <w:p w14:paraId="4ACFB2F9" w14:textId="77777777" w:rsidR="00244193" w:rsidRPr="0074662F" w:rsidRDefault="00244193" w:rsidP="00B24A84">
      <w:pPr>
        <w:spacing w:line="360" w:lineRule="auto"/>
        <w:ind w:left="360"/>
        <w:rPr>
          <w:rFonts w:cs="Times New Roman"/>
          <w:sz w:val="28"/>
          <w:u w:val="single"/>
          <w:rtl/>
        </w:rPr>
      </w:pPr>
      <w:r w:rsidRPr="0074662F">
        <w:rPr>
          <w:rFonts w:cs="Times New Roman"/>
          <w:sz w:val="28"/>
          <w:u w:val="single"/>
          <w:rtl/>
        </w:rPr>
        <w:t>הוראות לנבחן:</w:t>
      </w:r>
    </w:p>
    <w:p w14:paraId="1D11DF3D" w14:textId="77777777" w:rsidR="0074662F" w:rsidRDefault="00772E8D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>בחלק זה</w:t>
      </w:r>
      <w:r w:rsidR="00CD0715" w:rsidRPr="0074662F">
        <w:rPr>
          <w:rFonts w:cs="Times New Roman"/>
          <w:sz w:val="28"/>
          <w:rtl/>
        </w:rPr>
        <w:t xml:space="preserve"> </w:t>
      </w:r>
      <w:r w:rsidR="004930D6">
        <w:rPr>
          <w:rFonts w:cs="Times New Roman" w:hint="cs"/>
          <w:sz w:val="28"/>
          <w:rtl/>
        </w:rPr>
        <w:t>4</w:t>
      </w:r>
      <w:r w:rsidR="00CD0715" w:rsidRPr="0074662F">
        <w:rPr>
          <w:rFonts w:cs="Times New Roman"/>
          <w:sz w:val="28"/>
          <w:rtl/>
        </w:rPr>
        <w:t xml:space="preserve"> שאלות</w:t>
      </w:r>
      <w:r w:rsidR="004930D6">
        <w:rPr>
          <w:rFonts w:cs="Times New Roman" w:hint="cs"/>
          <w:sz w:val="28"/>
          <w:rtl/>
        </w:rPr>
        <w:t>, עליך לענות על כולן</w:t>
      </w:r>
      <w:r w:rsidR="00CD0715" w:rsidRPr="0074662F">
        <w:rPr>
          <w:rFonts w:cs="Times New Roman"/>
          <w:sz w:val="28"/>
          <w:rtl/>
        </w:rPr>
        <w:t xml:space="preserve"> </w:t>
      </w:r>
    </w:p>
    <w:p w14:paraId="51ADE666" w14:textId="77777777" w:rsidR="00244193" w:rsidRPr="0074662F" w:rsidRDefault="00CD0715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  <w:rtl/>
        </w:rPr>
      </w:pPr>
      <w:r w:rsidRPr="0074662F">
        <w:rPr>
          <w:rFonts w:cs="Times New Roman"/>
          <w:sz w:val="28"/>
          <w:rtl/>
        </w:rPr>
        <w:t xml:space="preserve">משקל השאלות </w:t>
      </w:r>
      <w:r w:rsidR="004930D6">
        <w:rPr>
          <w:rFonts w:cs="Times New Roman" w:hint="cs"/>
          <w:sz w:val="28"/>
          <w:rtl/>
        </w:rPr>
        <w:t>מצוין ליד כל שאלה</w:t>
      </w:r>
    </w:p>
    <w:p w14:paraId="176CBC96" w14:textId="77777777" w:rsidR="00C16165" w:rsidRDefault="00244193" w:rsidP="00C16165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 w:rsidRPr="00C16165">
        <w:rPr>
          <w:rFonts w:cs="Times New Roman"/>
          <w:sz w:val="28"/>
          <w:rtl/>
        </w:rPr>
        <w:t>משך ה</w:t>
      </w:r>
      <w:r w:rsidR="00C16165">
        <w:rPr>
          <w:rFonts w:cs="Times New Roman" w:hint="cs"/>
          <w:sz w:val="28"/>
          <w:rtl/>
        </w:rPr>
        <w:t>בחינה</w:t>
      </w:r>
      <w:r w:rsidR="0074662F" w:rsidRPr="00C16165">
        <w:rPr>
          <w:rFonts w:cs="Times New Roman"/>
          <w:sz w:val="28"/>
          <w:rtl/>
        </w:rPr>
        <w:t xml:space="preserve"> : </w:t>
      </w:r>
      <w:r w:rsidR="004930D6">
        <w:rPr>
          <w:rFonts w:cs="Times New Roman" w:hint="cs"/>
          <w:sz w:val="28"/>
          <w:rtl/>
        </w:rPr>
        <w:t>1 שעה</w:t>
      </w:r>
    </w:p>
    <w:p w14:paraId="418B7EB0" w14:textId="77777777" w:rsidR="002602FB" w:rsidRDefault="00244193" w:rsidP="00C16165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</w:rPr>
      </w:pPr>
      <w:r w:rsidRPr="00C16165">
        <w:rPr>
          <w:rFonts w:cs="Times New Roman"/>
          <w:sz w:val="28"/>
          <w:rtl/>
        </w:rPr>
        <w:t xml:space="preserve">חומר עזר </w:t>
      </w:r>
      <w:r w:rsidR="00CD0715" w:rsidRPr="00C16165">
        <w:rPr>
          <w:rFonts w:cs="Times New Roman"/>
          <w:sz w:val="28"/>
          <w:rtl/>
        </w:rPr>
        <w:t xml:space="preserve">: </w:t>
      </w:r>
      <w:r w:rsidR="004930D6" w:rsidRPr="004930D6">
        <w:rPr>
          <w:rFonts w:cs="Times New Roman" w:hint="cs"/>
          <w:sz w:val="28"/>
          <w:rtl/>
        </w:rPr>
        <w:t>אסור כל חומר עזר</w:t>
      </w:r>
    </w:p>
    <w:p w14:paraId="1F88089F" w14:textId="77777777" w:rsidR="00C16165" w:rsidRPr="00C16165" w:rsidRDefault="004930D6" w:rsidP="00C94797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  <w:rtl/>
        </w:rPr>
      </w:pPr>
      <w:r w:rsidRPr="004930D6">
        <w:rPr>
          <w:rFonts w:cs="Times New Roman" w:hint="cs"/>
          <w:sz w:val="28"/>
          <w:rtl/>
        </w:rPr>
        <w:t xml:space="preserve">כתוב את תשובותיך בצורה ברורה </w:t>
      </w:r>
      <w:r w:rsidRPr="00C94797">
        <w:rPr>
          <w:rFonts w:cs="Times New Roman" w:hint="cs"/>
          <w:b/>
          <w:bCs/>
          <w:sz w:val="28"/>
          <w:u w:val="single"/>
          <w:rtl/>
        </w:rPr>
        <w:t>במחברת המצורפת</w:t>
      </w:r>
      <w:r w:rsidRPr="00C94797">
        <w:rPr>
          <w:rFonts w:cs="Times New Roman" w:hint="cs"/>
          <w:b/>
          <w:bCs/>
          <w:sz w:val="28"/>
          <w:rtl/>
        </w:rPr>
        <w:t xml:space="preserve"> </w:t>
      </w:r>
      <w:r w:rsidR="00C94797" w:rsidRPr="00C94797">
        <w:rPr>
          <w:rFonts w:cs="Times New Roman" w:hint="cs"/>
          <w:b/>
          <w:bCs/>
          <w:sz w:val="28"/>
          <w:u w:val="single"/>
          <w:rtl/>
        </w:rPr>
        <w:t>ולא על גבי השאלון</w:t>
      </w:r>
      <w:r w:rsidR="00C94797">
        <w:rPr>
          <w:rFonts w:cs="Times New Roman" w:hint="cs"/>
          <w:b/>
          <w:bCs/>
          <w:sz w:val="28"/>
          <w:u w:val="single"/>
          <w:rtl/>
        </w:rPr>
        <w:t>.</w:t>
      </w:r>
    </w:p>
    <w:p w14:paraId="40BF77B4" w14:textId="77777777" w:rsidR="00244193" w:rsidRPr="00C16165" w:rsidRDefault="0074662F" w:rsidP="00C16165">
      <w:pPr>
        <w:spacing w:line="360" w:lineRule="auto"/>
        <w:ind w:left="6480"/>
        <w:rPr>
          <w:rFonts w:cs="Times New Roman"/>
          <w:b/>
          <w:bCs/>
          <w:sz w:val="28"/>
          <w:rtl/>
        </w:rPr>
      </w:pPr>
      <w:r w:rsidRPr="00C16165">
        <w:rPr>
          <w:rFonts w:cs="Times New Roman"/>
          <w:b/>
          <w:bCs/>
          <w:sz w:val="28"/>
          <w:rtl/>
        </w:rPr>
        <w:t xml:space="preserve">בהצלחה </w:t>
      </w:r>
      <w:r w:rsidR="00C16165">
        <w:rPr>
          <w:rFonts w:cs="Times New Roman" w:hint="cs"/>
          <w:b/>
          <w:bCs/>
          <w:sz w:val="28"/>
          <w:rtl/>
        </w:rPr>
        <w:t>!</w:t>
      </w:r>
    </w:p>
    <w:p w14:paraId="0C601A39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5DDAAA69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28C876B5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2D7EBB32" w14:textId="77777777" w:rsidR="00736F5A" w:rsidRDefault="00736F5A" w:rsidP="00736F5A">
      <w:pPr>
        <w:spacing w:line="240" w:lineRule="atLeast"/>
        <w:ind w:left="516"/>
        <w:rPr>
          <w:rFonts w:cs="Times New Roman"/>
          <w:b/>
          <w:bCs/>
          <w:spacing w:val="60"/>
        </w:rPr>
      </w:pPr>
      <w:r>
        <w:rPr>
          <w:rFonts w:cs="Times New Roman"/>
          <w:b/>
          <w:bCs/>
          <w:color w:val="000000"/>
          <w:rtl/>
        </w:rPr>
        <w:t>שמירה על טוהר הבחינות</w:t>
      </w:r>
    </w:p>
    <w:p w14:paraId="71E044E7" w14:textId="77777777" w:rsidR="00736F5A" w:rsidRDefault="00736F5A" w:rsidP="00736F5A">
      <w:pPr>
        <w:jc w:val="center"/>
        <w:rPr>
          <w:rFonts w:cs="Times New Roman"/>
          <w:b/>
          <w:bCs/>
          <w:color w:val="333399"/>
          <w:spacing w:val="60"/>
        </w:rPr>
      </w:pPr>
    </w:p>
    <w:p w14:paraId="43C046A8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הלימודים במרכז האקדמי רופין מבוססים על אמון בין הסטודנטים לבין המוסד על סגל מוריו ועובדיו. הסטודנטים מצופים להתנהגות ההולמת את כבוד המרכז כמוסד אקדמי ואת מעמדם כסטודנטים.</w:t>
      </w:r>
    </w:p>
    <w:p w14:paraId="426374DF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2"/>
          <w:szCs w:val="22"/>
          <w:rtl/>
        </w:rPr>
      </w:pPr>
    </w:p>
    <w:p w14:paraId="7C8760AE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ידוע לי כי העבירות שלהלן הן עבירות משמעת:</w:t>
      </w:r>
    </w:p>
    <w:p w14:paraId="7094F2F6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1.הכנסת חומר עזר אסור לבחינה או החזקתו בעת הבחינה.</w:t>
      </w:r>
    </w:p>
    <w:p w14:paraId="1D39BC08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2.התקשרות או ניסיון התקשרות בין בכתב ובין בדרך אחרת עם נבחן אחר או גורם חוץ, בעת בחינה.</w:t>
      </w:r>
    </w:p>
    <w:p w14:paraId="4AEF51B4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rtl/>
        </w:rPr>
      </w:pPr>
      <w:r>
        <w:rPr>
          <w:rFonts w:cs="Times New Roman"/>
          <w:color w:val="000000"/>
          <w:rtl/>
        </w:rPr>
        <w:t>3. הכנסת שינוי כלשהו בבחינה לאחר תום מועד הבחינה או בשעת עיון בה לאחר מתן ההערכה.</w:t>
      </w:r>
    </w:p>
    <w:p w14:paraId="5A1E3537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53EC5C1E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2D96BC46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הנני מתחייב/ת לעבודה עצמאית בבחינה.</w:t>
      </w:r>
    </w:p>
    <w:p w14:paraId="0AC186F3" w14:textId="77777777" w:rsidR="00736F5A" w:rsidRDefault="00736F5A" w:rsidP="00736F5A">
      <w:pPr>
        <w:rPr>
          <w:rFonts w:cs="Times New Roman"/>
          <w:color w:val="333399"/>
          <w:spacing w:val="60"/>
          <w:sz w:val="22"/>
          <w:szCs w:val="22"/>
          <w:rtl/>
        </w:rPr>
      </w:pPr>
    </w:p>
    <w:p w14:paraId="3D62D0A0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12EA5462" w14:textId="77777777" w:rsidR="00B24A84" w:rsidRDefault="00736F5A" w:rsidP="00736F5A">
      <w:pPr>
        <w:rPr>
          <w:rFonts w:cs="David"/>
          <w:sz w:val="22"/>
          <w:szCs w:val="22"/>
          <w:rtl/>
        </w:rPr>
      </w:pPr>
      <w:r>
        <w:rPr>
          <w:rFonts w:cs="Times New Roman"/>
          <w:spacing w:val="60"/>
          <w:rtl/>
        </w:rPr>
        <w:t>      ת"ז לשם אישור _______________</w:t>
      </w:r>
      <w:r w:rsidR="00CD0715">
        <w:rPr>
          <w:rFonts w:cs="David" w:hint="cs"/>
          <w:sz w:val="22"/>
          <w:szCs w:val="22"/>
          <w:rtl/>
        </w:rPr>
        <w:t xml:space="preserve">   </w:t>
      </w:r>
    </w:p>
    <w:p w14:paraId="42B3E74D" w14:textId="77777777" w:rsidR="00CD0715" w:rsidRDefault="00CD0715" w:rsidP="00736F5A">
      <w:pPr>
        <w:rPr>
          <w:rFonts w:cs="David"/>
          <w:sz w:val="22"/>
          <w:szCs w:val="22"/>
          <w:rtl/>
        </w:rPr>
      </w:pPr>
    </w:p>
    <w:p w14:paraId="0ABD5B8E" w14:textId="77777777" w:rsidR="0074662F" w:rsidRDefault="00CD0715" w:rsidP="00CD0715">
      <w:pPr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</w:p>
    <w:p w14:paraId="1D6DFD40" w14:textId="77777777" w:rsidR="0074662F" w:rsidRDefault="0074662F" w:rsidP="00CD0715">
      <w:pPr>
        <w:rPr>
          <w:rFonts w:cs="David"/>
          <w:sz w:val="22"/>
          <w:szCs w:val="22"/>
          <w:rtl/>
        </w:rPr>
      </w:pPr>
    </w:p>
    <w:p w14:paraId="1F994F9A" w14:textId="77777777" w:rsidR="0074662F" w:rsidRDefault="0074662F" w:rsidP="00CD0715">
      <w:pPr>
        <w:rPr>
          <w:rFonts w:cs="David"/>
          <w:sz w:val="22"/>
          <w:szCs w:val="22"/>
          <w:rtl/>
        </w:rPr>
      </w:pPr>
    </w:p>
    <w:p w14:paraId="578F8822" w14:textId="77777777" w:rsidR="004930D6" w:rsidRDefault="004930D6" w:rsidP="00CD0715">
      <w:pPr>
        <w:rPr>
          <w:rFonts w:cs="David"/>
          <w:sz w:val="22"/>
          <w:szCs w:val="22"/>
          <w:rtl/>
        </w:rPr>
      </w:pPr>
    </w:p>
    <w:p w14:paraId="38665B3E" w14:textId="77777777" w:rsidR="004930D6" w:rsidRPr="00D9597F" w:rsidRDefault="004930D6" w:rsidP="004930D6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lastRenderedPageBreak/>
        <w:t xml:space="preserve">שאלות </w:t>
      </w:r>
      <w:r w:rsidR="006D10B1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ידע ו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הבנה: (20 נקודות)</w:t>
      </w:r>
    </w:p>
    <w:p w14:paraId="49C719A9" w14:textId="77777777" w:rsidR="004930D6" w:rsidRPr="00D9597F" w:rsidRDefault="004930D6" w:rsidP="00794B7E">
      <w:pPr>
        <w:ind w:left="360"/>
        <w:rPr>
          <w:rFonts w:cs="Times New Roman"/>
          <w:color w:val="000000"/>
        </w:rPr>
      </w:pPr>
      <w:r w:rsidRPr="00D9597F">
        <w:rPr>
          <w:rFonts w:cs="Times New Roman" w:hint="cs"/>
          <w:color w:val="000000"/>
          <w:rtl/>
        </w:rPr>
        <w:t xml:space="preserve">ענה בקצרה </w:t>
      </w:r>
      <w:r w:rsidR="00E1050F">
        <w:rPr>
          <w:rFonts w:cs="Times New Roman" w:hint="cs"/>
          <w:color w:val="000000"/>
          <w:rtl/>
        </w:rPr>
        <w:t>(</w:t>
      </w:r>
      <w:r w:rsidRPr="00D9597F">
        <w:rPr>
          <w:rFonts w:cs="Times New Roman" w:hint="cs"/>
          <w:color w:val="000000"/>
          <w:rtl/>
        </w:rPr>
        <w:t>עד 10 שורות על כל אחת מהשאלות</w:t>
      </w:r>
      <w:r w:rsidR="00E1050F">
        <w:rPr>
          <w:rFonts w:cs="Times New Roman" w:hint="cs"/>
          <w:color w:val="000000"/>
          <w:rtl/>
        </w:rPr>
        <w:t>)</w:t>
      </w:r>
      <w:r w:rsidRPr="00D9597F">
        <w:rPr>
          <w:rFonts w:cs="Times New Roman" w:hint="cs"/>
          <w:color w:val="000000"/>
          <w:rtl/>
        </w:rPr>
        <w:t xml:space="preserve">, </w:t>
      </w:r>
      <w:r w:rsidR="00E1050F">
        <w:rPr>
          <w:rFonts w:cs="Times New Roman" w:hint="cs"/>
          <w:color w:val="000000"/>
          <w:rtl/>
        </w:rPr>
        <w:t>ו</w:t>
      </w:r>
      <w:r w:rsidRPr="00D9597F">
        <w:rPr>
          <w:rFonts w:cs="Times New Roman" w:hint="cs"/>
          <w:color w:val="000000"/>
          <w:rtl/>
        </w:rPr>
        <w:t xml:space="preserve">הוסף תרשימים </w:t>
      </w:r>
      <w:r w:rsidR="00794B7E">
        <w:rPr>
          <w:rFonts w:cs="Times New Roman" w:hint="cs"/>
          <w:color w:val="000000"/>
          <w:rtl/>
        </w:rPr>
        <w:t xml:space="preserve">ודוגמאות היכן שזה </w:t>
      </w:r>
      <w:r w:rsidRPr="00D9597F">
        <w:rPr>
          <w:rFonts w:cs="Times New Roman" w:hint="cs"/>
          <w:color w:val="000000"/>
          <w:rtl/>
        </w:rPr>
        <w:t>רלוונטי.</w:t>
      </w:r>
    </w:p>
    <w:p w14:paraId="763054D0" w14:textId="77777777" w:rsidR="004930D6" w:rsidRPr="00794B7E" w:rsidRDefault="004930D6" w:rsidP="004930D6">
      <w:pPr>
        <w:rPr>
          <w:rFonts w:cs="Times New Roman"/>
          <w:color w:val="000000"/>
        </w:rPr>
      </w:pPr>
    </w:p>
    <w:p w14:paraId="3732A966" w14:textId="77777777" w:rsidR="004930D6" w:rsidRPr="00843FC6" w:rsidRDefault="007917B2" w:rsidP="0075765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מנה </w:t>
      </w:r>
      <w:r w:rsidR="00757652"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ארבעה</w:t>
      </w:r>
      <w:r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הבדלים בין שפה בדור 3, דוגמת #</w:t>
      </w:r>
      <w:r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lang w:eastAsia="he-IL"/>
        </w:rPr>
        <w:t>C</w:t>
      </w:r>
      <w:r w:rsidR="008263EB"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,</w:t>
      </w:r>
      <w:r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לשפה בדור 4, דוגמת </w:t>
      </w:r>
      <w:r w:rsidRPr="00843FC6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JavaScript</w:t>
      </w:r>
      <w:r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.</w:t>
      </w:r>
      <w:r w:rsidR="00C94797"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</w:t>
      </w:r>
    </w:p>
    <w:p w14:paraId="2D996F05" w14:textId="77777777" w:rsidR="00794B7E" w:rsidRPr="00843FC6" w:rsidRDefault="00F16C32" w:rsidP="007917B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הסבר </w:t>
      </w:r>
      <w:r w:rsidRPr="00843FC6">
        <w:rPr>
          <w:rFonts w:ascii="Times New Roman" w:eastAsia="Times New Roman" w:hAnsi="Times New Roman" w:cs="Times New Roman" w:hint="cs"/>
          <w:b/>
          <w:bCs/>
          <w:strike/>
          <w:color w:val="000000"/>
          <w:sz w:val="24"/>
          <w:szCs w:val="28"/>
          <w:rtl/>
          <w:lang w:eastAsia="he-IL"/>
        </w:rPr>
        <w:t>ושרטט</w:t>
      </w:r>
      <w:r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את ניתוב המידע ברמת </w:t>
      </w:r>
      <w:r w:rsidR="007917B2"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ה</w:t>
      </w:r>
      <w:r w:rsidR="007917B2" w:rsidRPr="00843FC6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 xml:space="preserve"> </w:t>
      </w:r>
      <w:r w:rsidR="007917B2"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</w:t>
      </w:r>
      <w:r w:rsidR="007917B2"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lang w:eastAsia="he-IL"/>
        </w:rPr>
        <w:t xml:space="preserve"> </w:t>
      </w:r>
      <w:r w:rsidR="007917B2" w:rsidRPr="00843FC6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TCP/IP</w:t>
      </w:r>
      <w:r w:rsidR="007917B2"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מהקלדת הכתובת בדפדפן ועד הגעת המידע חזרה מהשרת</w:t>
      </w:r>
      <w:r w:rsidR="00DE3FFA"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. </w:t>
      </w:r>
      <w:r w:rsidR="007917B2"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הסבר מה קורה</w:t>
      </w:r>
      <w:r w:rsidR="00DE3FFA"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</w:t>
      </w:r>
      <w:r w:rsidR="007917B2"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כשפיסת מידע אינה מגיעה ליעדה.</w:t>
      </w:r>
    </w:p>
    <w:p w14:paraId="7244D8CC" w14:textId="77777777" w:rsidR="006D10B1" w:rsidRPr="00843FC6" w:rsidRDefault="007917B2" w:rsidP="0075765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מנה </w:t>
      </w:r>
      <w:r w:rsidR="00757652"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ארבע</w:t>
      </w:r>
      <w:r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סיבות שהובילו את מיקרוסופט לפתח את #</w:t>
      </w:r>
      <w:r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lang w:eastAsia="he-IL"/>
        </w:rPr>
        <w:t>C</w:t>
      </w:r>
      <w:r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.</w:t>
      </w:r>
    </w:p>
    <w:p w14:paraId="563DFCF9" w14:textId="77777777" w:rsidR="004930D6" w:rsidRPr="00843FC6" w:rsidRDefault="007917B2" w:rsidP="005127E6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מה זה </w:t>
      </w:r>
      <w:r w:rsidRPr="00843FC6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Process</w:t>
      </w:r>
      <w:r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lang w:eastAsia="he-IL"/>
        </w:rPr>
        <w:t xml:space="preserve"> </w:t>
      </w:r>
      <w:r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ו</w:t>
      </w:r>
      <w:r w:rsidRPr="00843FC6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Thread</w:t>
      </w:r>
      <w:r w:rsidR="005127E6"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?</w:t>
      </w:r>
      <w:r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כיצד ניתן לפתוח</w:t>
      </w:r>
      <w:r w:rsidR="0020688C"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ולסגור</w:t>
      </w:r>
      <w:r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</w:t>
      </w:r>
      <w:r w:rsidRPr="00843FC6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Thread</w:t>
      </w:r>
      <w:r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חדש ב</w:t>
      </w:r>
      <w:r w:rsidRPr="00843FC6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JavaScript</w:t>
      </w:r>
      <w:r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?</w:t>
      </w:r>
    </w:p>
    <w:p w14:paraId="231EC7D5" w14:textId="77777777" w:rsidR="000C0BC6" w:rsidRPr="00843FC6" w:rsidRDefault="00C94797" w:rsidP="007917B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rtl/>
          <w:lang w:eastAsia="he-IL"/>
        </w:rPr>
      </w:pPr>
      <w:r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מה זה </w:t>
      </w:r>
      <w:r w:rsidR="007917B2"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תכנות מונחה אירועים? אילו סוגי אירועים יש</w:t>
      </w:r>
      <w:r w:rsidR="00921117"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ב</w:t>
      </w:r>
      <w:r w:rsidR="00921117" w:rsidRPr="00843FC6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JavaScript</w:t>
      </w:r>
      <w:r w:rsidR="007917B2" w:rsidRPr="00843FC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? תן דוגמא.</w:t>
      </w:r>
    </w:p>
    <w:p w14:paraId="6EE4F504" w14:textId="77777777" w:rsidR="004930D6" w:rsidRDefault="004930D6" w:rsidP="004930D6">
      <w:pPr>
        <w:rPr>
          <w:rtl/>
        </w:rPr>
      </w:pPr>
    </w:p>
    <w:p w14:paraId="609894F6" w14:textId="77777777" w:rsidR="004930D6" w:rsidRPr="00D9597F" w:rsidRDefault="004930D6" w:rsidP="006D10B1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t>HTML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(5 נקודות)</w:t>
      </w:r>
    </w:p>
    <w:p w14:paraId="58977A9B" w14:textId="77777777" w:rsidR="009866BE" w:rsidRDefault="009866BE" w:rsidP="002279D6">
      <w:pPr>
        <w:autoSpaceDE w:val="0"/>
        <w:autoSpaceDN w:val="0"/>
        <w:adjustRightInd w:val="0"/>
        <w:rPr>
          <w:rFonts w:ascii="Consolas" w:hAnsi="Consolas" w:cstheme="minorBidi"/>
          <w:szCs w:val="24"/>
          <w:rtl/>
          <w:lang w:eastAsia="en-US"/>
        </w:rPr>
      </w:pPr>
    </w:p>
    <w:p w14:paraId="464772F6" w14:textId="77777777" w:rsidR="002279D6" w:rsidRDefault="002279D6" w:rsidP="004813BD">
      <w:pPr>
        <w:autoSpaceDE w:val="0"/>
        <w:autoSpaceDN w:val="0"/>
        <w:adjustRightInd w:val="0"/>
        <w:rPr>
          <w:rFonts w:ascii="Consolas" w:hAnsi="Consolas" w:cstheme="minorBidi"/>
          <w:szCs w:val="24"/>
          <w:rtl/>
          <w:lang w:eastAsia="en-US"/>
        </w:rPr>
      </w:pPr>
      <w:r>
        <w:rPr>
          <w:rFonts w:ascii="Consolas" w:hAnsi="Consolas" w:cstheme="minorBidi" w:hint="cs"/>
          <w:szCs w:val="24"/>
          <w:rtl/>
          <w:lang w:eastAsia="en-US"/>
        </w:rPr>
        <w:t>שרטט את דף ה</w:t>
      </w:r>
      <w:r>
        <w:rPr>
          <w:rFonts w:ascii="Consolas" w:hAnsi="Consolas" w:cstheme="minorBidi" w:hint="cs"/>
          <w:szCs w:val="24"/>
          <w:lang w:eastAsia="en-US"/>
        </w:rPr>
        <w:t>HT</w:t>
      </w:r>
      <w:r>
        <w:rPr>
          <w:rFonts w:ascii="Consolas" w:hAnsi="Consolas" w:cstheme="minorBidi"/>
          <w:szCs w:val="24"/>
          <w:lang w:eastAsia="en-US"/>
        </w:rPr>
        <w:t xml:space="preserve">ML </w:t>
      </w:r>
      <w:r>
        <w:rPr>
          <w:rFonts w:ascii="Consolas" w:hAnsi="Consolas" w:cstheme="minorBidi" w:hint="cs"/>
          <w:szCs w:val="24"/>
          <w:rtl/>
          <w:lang w:eastAsia="en-US"/>
        </w:rPr>
        <w:t xml:space="preserve"> שמתקבל מהקוד הבא</w:t>
      </w:r>
      <w:r w:rsidR="008B6F1C">
        <w:rPr>
          <w:rFonts w:ascii="Consolas" w:hAnsi="Consolas" w:cstheme="minorBidi" w:hint="cs"/>
          <w:szCs w:val="24"/>
          <w:rtl/>
          <w:lang w:eastAsia="en-US"/>
        </w:rPr>
        <w:t xml:space="preserve">, </w:t>
      </w:r>
      <w:r w:rsidR="008B6F1C" w:rsidRPr="00E12251"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ציין </w:t>
      </w:r>
      <w:r w:rsidR="004813BD"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באופן ברור </w:t>
      </w:r>
      <w:r w:rsidR="00E12251" w:rsidRPr="00E12251">
        <w:rPr>
          <w:rFonts w:ascii="Consolas" w:hAnsi="Consolas" w:cstheme="minorBidi" w:hint="cs"/>
          <w:b/>
          <w:bCs/>
          <w:szCs w:val="24"/>
          <w:rtl/>
          <w:lang w:eastAsia="en-US"/>
        </w:rPr>
        <w:t>את</w:t>
      </w:r>
      <w:r w:rsidR="00E12251">
        <w:rPr>
          <w:rFonts w:ascii="Consolas" w:hAnsi="Consolas" w:cstheme="minorBidi" w:hint="cs"/>
          <w:szCs w:val="24"/>
          <w:rtl/>
          <w:lang w:eastAsia="en-US"/>
        </w:rPr>
        <w:t xml:space="preserve"> ה</w:t>
      </w:r>
      <w:r w:rsidR="008B6F1C" w:rsidRPr="00113449">
        <w:rPr>
          <w:rFonts w:ascii="Consolas" w:hAnsi="Consolas" w:cstheme="minorBidi" w:hint="cs"/>
          <w:b/>
          <w:bCs/>
          <w:szCs w:val="24"/>
          <w:rtl/>
          <w:lang w:eastAsia="en-US"/>
        </w:rPr>
        <w:t>מיקומים ו</w:t>
      </w:r>
      <w:r w:rsidR="00E12251">
        <w:rPr>
          <w:rFonts w:ascii="Consolas" w:hAnsi="Consolas" w:cstheme="minorBidi" w:hint="cs"/>
          <w:b/>
          <w:bCs/>
          <w:szCs w:val="24"/>
          <w:rtl/>
          <w:lang w:eastAsia="en-US"/>
        </w:rPr>
        <w:t>את ה</w:t>
      </w:r>
      <w:r w:rsidR="008B6F1C" w:rsidRPr="00113449">
        <w:rPr>
          <w:rFonts w:ascii="Consolas" w:hAnsi="Consolas" w:cstheme="minorBidi" w:hint="cs"/>
          <w:b/>
          <w:bCs/>
          <w:szCs w:val="24"/>
          <w:rtl/>
          <w:lang w:eastAsia="en-US"/>
        </w:rPr>
        <w:t>טקסטים</w:t>
      </w:r>
      <w:r w:rsidR="004813BD">
        <w:rPr>
          <w:rFonts w:ascii="Consolas" w:hAnsi="Consolas" w:cstheme="minorBidi" w:hint="cs"/>
          <w:szCs w:val="24"/>
          <w:rtl/>
          <w:lang w:eastAsia="en-US"/>
        </w:rPr>
        <w:t xml:space="preserve"> של </w:t>
      </w:r>
      <w:r w:rsidR="004813BD">
        <w:rPr>
          <w:rFonts w:ascii="Consolas" w:hAnsi="Consolas" w:cstheme="minorBidi" w:hint="cs"/>
          <w:szCs w:val="24"/>
          <w:lang w:eastAsia="en-US"/>
        </w:rPr>
        <w:t>D</w:t>
      </w:r>
      <w:r w:rsidR="004813BD">
        <w:rPr>
          <w:rFonts w:ascii="Consolas" w:hAnsi="Consolas" w:cstheme="minorBidi"/>
          <w:szCs w:val="24"/>
          <w:lang w:eastAsia="en-US"/>
        </w:rPr>
        <w:t>iv1</w:t>
      </w:r>
      <w:r w:rsidR="004813BD">
        <w:rPr>
          <w:rFonts w:ascii="Consolas" w:hAnsi="Consolas" w:cstheme="minorBidi" w:hint="cs"/>
          <w:szCs w:val="24"/>
          <w:lang w:eastAsia="en-US"/>
        </w:rPr>
        <w:t xml:space="preserve"> </w:t>
      </w:r>
      <w:r w:rsidR="004813BD">
        <w:rPr>
          <w:rFonts w:ascii="Consolas" w:hAnsi="Consolas" w:cstheme="minorBidi" w:hint="cs"/>
          <w:szCs w:val="24"/>
          <w:rtl/>
          <w:lang w:eastAsia="en-US"/>
        </w:rPr>
        <w:t xml:space="preserve"> , </w:t>
      </w:r>
      <w:r w:rsidR="004813BD">
        <w:rPr>
          <w:rFonts w:ascii="Consolas" w:hAnsi="Consolas" w:cstheme="minorBidi"/>
          <w:szCs w:val="24"/>
          <w:lang w:eastAsia="en-US"/>
        </w:rPr>
        <w:t xml:space="preserve">  </w:t>
      </w:r>
      <w:r w:rsidR="004813BD">
        <w:rPr>
          <w:rFonts w:ascii="Consolas" w:hAnsi="Consolas" w:cstheme="minorBidi" w:hint="cs"/>
          <w:szCs w:val="24"/>
          <w:rtl/>
          <w:lang w:eastAsia="en-US"/>
        </w:rPr>
        <w:t xml:space="preserve"> </w:t>
      </w:r>
      <w:r w:rsidR="004813BD">
        <w:rPr>
          <w:rFonts w:ascii="Consolas" w:hAnsi="Consolas" w:cstheme="minorBidi"/>
          <w:szCs w:val="24"/>
          <w:lang w:eastAsia="en-US"/>
        </w:rPr>
        <w:t xml:space="preserve">  </w:t>
      </w:r>
      <w:r w:rsidR="004813BD">
        <w:rPr>
          <w:rFonts w:ascii="Consolas" w:hAnsi="Consolas" w:cstheme="minorBidi" w:hint="cs"/>
          <w:szCs w:val="24"/>
          <w:rtl/>
          <w:lang w:eastAsia="en-US"/>
        </w:rPr>
        <w:t xml:space="preserve"> </w:t>
      </w:r>
      <w:r w:rsidR="004813BD">
        <w:rPr>
          <w:rFonts w:ascii="Consolas" w:hAnsi="Consolas" w:cstheme="minorBidi"/>
          <w:szCs w:val="24"/>
          <w:lang w:eastAsia="en-US"/>
        </w:rPr>
        <w:t>Div2</w:t>
      </w:r>
      <w:r w:rsidR="004813BD">
        <w:rPr>
          <w:rFonts w:ascii="Consolas" w:hAnsi="Consolas" w:cstheme="minorBidi" w:hint="cs"/>
          <w:szCs w:val="24"/>
          <w:rtl/>
          <w:lang w:eastAsia="en-US"/>
        </w:rPr>
        <w:t xml:space="preserve"> ו</w:t>
      </w:r>
      <w:r w:rsidR="004813BD">
        <w:rPr>
          <w:rFonts w:ascii="Consolas" w:hAnsi="Consolas" w:cstheme="minorBidi"/>
          <w:szCs w:val="24"/>
          <w:lang w:eastAsia="en-US"/>
        </w:rPr>
        <w:t>Div3</w:t>
      </w:r>
    </w:p>
    <w:p w14:paraId="3E121B5D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head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57B08A03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style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type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="text/</w:t>
      </w:r>
      <w:proofErr w:type="spellStart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css</w:t>
      </w:r>
      <w:proofErr w:type="spell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"&gt;</w:t>
      </w:r>
    </w:p>
    <w:p w14:paraId="2AAB7D04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0FE7D9D3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border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solid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black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4C9C1F2F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height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1C653C5F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72C9CA5F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#container</w:t>
      </w:r>
      <w:r>
        <w:rPr>
          <w:rFonts w:ascii="Consolas" w:hAnsi="Consolas" w:cs="Consolas" w:hint="cs"/>
          <w:color w:val="800000"/>
          <w:szCs w:val="24"/>
          <w:highlight w:val="white"/>
          <w:lang w:eastAsia="en-US"/>
        </w:rPr>
        <w:t>A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426591C0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margin-left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4D955AAD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position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relative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75C47636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top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0CF7EDE1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height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400px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1E6D98BF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padding-left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6D89A037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53D44D19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#container</w:t>
      </w:r>
      <w:r>
        <w:rPr>
          <w:rFonts w:ascii="Consolas" w:hAnsi="Consolas" w:cs="Consolas" w:hint="cs"/>
          <w:color w:val="800000"/>
          <w:szCs w:val="24"/>
          <w:highlight w:val="white"/>
          <w:lang w:eastAsia="en-US"/>
        </w:rPr>
        <w:t>B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129EA04F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height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200px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6A78C393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padding-top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35F3C62E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64069C24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#div2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6CA0EB37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position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absolute</w:t>
      </w:r>
      <w:proofErr w:type="spellEnd"/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746C8A86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width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100%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030B261A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top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5DC16AD1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602BB6AF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style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080C317E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head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56D3610D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body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063F04FF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</w:t>
      </w:r>
      <w:proofErr w:type="spellStart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container</w:t>
      </w:r>
      <w:r>
        <w:rPr>
          <w:rFonts w:ascii="Consolas" w:hAnsi="Consolas" w:cs="Consolas" w:hint="cs"/>
          <w:color w:val="0000FF"/>
          <w:szCs w:val="24"/>
          <w:highlight w:val="white"/>
          <w:lang w:eastAsia="en-US"/>
        </w:rPr>
        <w:t>A</w:t>
      </w:r>
      <w:proofErr w:type="spell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"&gt;</w:t>
      </w:r>
    </w:p>
    <w:p w14:paraId="3AAF52E0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="div1"</w:t>
      </w:r>
      <w:proofErr w:type="gramStart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Div</w:t>
      </w:r>
      <w:proofErr w:type="spellEnd"/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1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730B239A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="div2"</w:t>
      </w:r>
      <w:proofErr w:type="gramStart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Div</w:t>
      </w:r>
      <w:proofErr w:type="spellEnd"/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2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0D61CF0C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7C50BBD3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40427DE5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</w:t>
      </w:r>
      <w:proofErr w:type="spellStart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container</w:t>
      </w:r>
      <w:r>
        <w:rPr>
          <w:rFonts w:ascii="Consolas" w:hAnsi="Consolas" w:cs="Consolas" w:hint="cs"/>
          <w:color w:val="0000FF"/>
          <w:szCs w:val="24"/>
          <w:highlight w:val="white"/>
          <w:lang w:eastAsia="en-US"/>
        </w:rPr>
        <w:t>B</w:t>
      </w:r>
      <w:proofErr w:type="spell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"&gt;</w:t>
      </w:r>
    </w:p>
    <w:p w14:paraId="51E497ED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="div3"</w:t>
      </w:r>
      <w:proofErr w:type="gramStart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Div</w:t>
      </w:r>
      <w:proofErr w:type="spellEnd"/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3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49A541DA" w14:textId="77777777" w:rsidR="004813BD" w:rsidRDefault="004813BD" w:rsidP="004813BD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63DC3178" w14:textId="77777777" w:rsidR="00BF0875" w:rsidRDefault="004813BD" w:rsidP="004813BD">
      <w:pPr>
        <w:bidi w:val="0"/>
        <w:rPr>
          <w:rFonts w:ascii="Consolas" w:hAnsi="Consolas" w:cs="Consolas"/>
          <w:szCs w:val="24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body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  <w:r w:rsidR="00BF0875">
        <w:rPr>
          <w:rFonts w:ascii="Consolas" w:hAnsi="Consolas" w:cs="Consolas"/>
          <w:szCs w:val="24"/>
          <w:lang w:eastAsia="en-US"/>
        </w:rPr>
        <w:br w:type="page"/>
      </w:r>
    </w:p>
    <w:p w14:paraId="1162AA4E" w14:textId="77777777" w:rsidR="00202735" w:rsidRPr="00135684" w:rsidRDefault="00202735" w:rsidP="00202735">
      <w:pPr>
        <w:autoSpaceDE w:val="0"/>
        <w:autoSpaceDN w:val="0"/>
        <w:bidi w:val="0"/>
        <w:adjustRightInd w:val="0"/>
        <w:rPr>
          <w:rFonts w:ascii="Consolas" w:hAnsi="Consolas" w:cs="Consolas"/>
          <w:szCs w:val="24"/>
          <w:lang w:eastAsia="en-US"/>
        </w:rPr>
      </w:pPr>
    </w:p>
    <w:p w14:paraId="112C206C" w14:textId="77777777" w:rsidR="004930D6" w:rsidRPr="00D9597F" w:rsidRDefault="004930D6" w:rsidP="004930D6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שאלה בנושא </w:t>
      </w:r>
      <w:r w:rsidRPr="00D9597F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t>CSS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(5 נקודות)</w:t>
      </w:r>
    </w:p>
    <w:p w14:paraId="64E4778B" w14:textId="77777777" w:rsidR="006D10B1" w:rsidRDefault="006D10B1" w:rsidP="006D10B1">
      <w:pPr>
        <w:ind w:left="360"/>
        <w:rPr>
          <w:rtl/>
        </w:rPr>
      </w:pPr>
    </w:p>
    <w:p w14:paraId="2BCB050F" w14:textId="77777777" w:rsidR="006D10B1" w:rsidRDefault="006D10B1" w:rsidP="00202735">
      <w:pPr>
        <w:ind w:left="360"/>
        <w:rPr>
          <w:rtl/>
        </w:rPr>
      </w:pPr>
      <w:r>
        <w:rPr>
          <w:rFonts w:hint="cs"/>
          <w:rtl/>
        </w:rPr>
        <w:t xml:space="preserve">מה יהיו </w:t>
      </w:r>
      <w:r w:rsidR="00202735">
        <w:rPr>
          <w:rFonts w:hint="cs"/>
          <w:rtl/>
        </w:rPr>
        <w:t>צבעי הרקע</w:t>
      </w:r>
      <w:r>
        <w:rPr>
          <w:rFonts w:hint="cs"/>
          <w:rtl/>
        </w:rPr>
        <w:t xml:space="preserve"> של כל אחד מהאלמנטים בדף:</w:t>
      </w:r>
    </w:p>
    <w:p w14:paraId="268DEA11" w14:textId="77777777" w:rsidR="00950277" w:rsidRDefault="00950277" w:rsidP="0095027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head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2D594AF2" w14:textId="77777777" w:rsidR="00950277" w:rsidRDefault="00950277" w:rsidP="0095027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style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type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="text/</w:t>
      </w:r>
      <w:proofErr w:type="spellStart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css</w:t>
      </w:r>
      <w:proofErr w:type="spell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"&gt;</w:t>
      </w:r>
    </w:p>
    <w:p w14:paraId="559CE54D" w14:textId="77777777" w:rsidR="00950277" w:rsidRDefault="00950277" w:rsidP="0095027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proofErr w:type="gramStart"/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p.c1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{</w:t>
      </w:r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yellow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 }</w:t>
      </w:r>
    </w:p>
    <w:p w14:paraId="7F15AE6F" w14:textId="77777777" w:rsidR="00950277" w:rsidRDefault="00950277" w:rsidP="0095027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h2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{</w:t>
      </w:r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olive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 }</w:t>
      </w:r>
    </w:p>
    <w:p w14:paraId="7DD1D500" w14:textId="77777777" w:rsidR="00950277" w:rsidRDefault="00950277" w:rsidP="0095027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,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h2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{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</w:t>
      </w:r>
      <w:proofErr w:type="gramEnd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green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 }</w:t>
      </w:r>
    </w:p>
    <w:p w14:paraId="75E56ACA" w14:textId="77777777" w:rsidR="00950277" w:rsidRDefault="00950277" w:rsidP="0095027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h1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{</w:t>
      </w:r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purple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 }</w:t>
      </w:r>
    </w:p>
    <w:p w14:paraId="7D3EC915" w14:textId="77777777" w:rsidR="00950277" w:rsidRDefault="00950277" w:rsidP="0095027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proofErr w:type="gramStart"/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.p</w:t>
      </w:r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{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blue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 }</w:t>
      </w:r>
    </w:p>
    <w:p w14:paraId="6CB514A6" w14:textId="77777777" w:rsidR="00950277" w:rsidRDefault="00950277" w:rsidP="0095027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#p2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{</w:t>
      </w:r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 xml:space="preserve"> #ff0000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 }</w:t>
      </w:r>
    </w:p>
    <w:p w14:paraId="79E62567" w14:textId="77777777" w:rsidR="00950277" w:rsidRDefault="00950277" w:rsidP="0095027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#p4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{</w:t>
      </w:r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 xml:space="preserve"> pink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 }</w:t>
      </w:r>
    </w:p>
    <w:p w14:paraId="0D35DF6D" w14:textId="77777777" w:rsidR="00950277" w:rsidRDefault="00950277" w:rsidP="0095027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66C90793" w14:textId="77777777" w:rsidR="00950277" w:rsidRDefault="00950277" w:rsidP="0095027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style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49348E55" w14:textId="77777777" w:rsidR="00950277" w:rsidRDefault="00950277" w:rsidP="0095027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head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00453D5B" w14:textId="77777777" w:rsidR="00950277" w:rsidRDefault="00950277" w:rsidP="0095027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body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7B4F83CD" w14:textId="77777777" w:rsidR="007E53C0" w:rsidRDefault="007E53C0" w:rsidP="007E53C0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                                 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first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proofErr w:type="gram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34805513" w14:textId="77777777" w:rsidR="007E53C0" w:rsidRDefault="007E53C0" w:rsidP="007E53C0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class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="c1"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="p2"&gt;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               second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3A4C76AB" w14:textId="77777777" w:rsidR="007E53C0" w:rsidRDefault="007E53C0" w:rsidP="007E53C0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h1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class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="p"&gt;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                      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third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proofErr w:type="gram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h1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227163E0" w14:textId="77777777" w:rsidR="007E53C0" w:rsidRDefault="007E53C0" w:rsidP="007E53C0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h2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                                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forth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proofErr w:type="gram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h2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73115579" w14:textId="77777777" w:rsidR="007E53C0" w:rsidRDefault="007E53C0" w:rsidP="007E53C0">
      <w:pPr>
        <w:bidi w:val="0"/>
        <w:rPr>
          <w:rFonts w:ascii="Consolas" w:hAnsi="Consolas" w:cs="Consolas"/>
          <w:color w:val="0000FF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style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background-</w:t>
      </w:r>
      <w:proofErr w:type="gram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#</w:t>
      </w:r>
      <w:proofErr w:type="gram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0000ff"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="p4"&gt;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fifth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7B08FFA2" w14:textId="77777777" w:rsidR="000C0BC6" w:rsidRDefault="00950277" w:rsidP="007E53C0">
      <w:pPr>
        <w:bidi w:val="0"/>
        <w:rPr>
          <w:rFonts w:cs="Times New Roman"/>
          <w:b/>
          <w:bCs/>
          <w:color w:val="000000"/>
          <w:rtl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body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2343F3A6" w14:textId="77777777" w:rsidR="000C0BC6" w:rsidRDefault="000C0BC6" w:rsidP="002C5E2D">
      <w:pPr>
        <w:rPr>
          <w:rFonts w:cs="Times New Roman"/>
          <w:b/>
          <w:bCs/>
          <w:color w:val="000000"/>
          <w:rtl/>
        </w:rPr>
      </w:pPr>
    </w:p>
    <w:p w14:paraId="00E6DC48" w14:textId="77777777" w:rsidR="00625486" w:rsidRDefault="00625486" w:rsidP="002C5E2D">
      <w:pPr>
        <w:rPr>
          <w:rFonts w:cs="Times New Roman"/>
          <w:b/>
          <w:bCs/>
          <w:color w:val="000000"/>
          <w:rtl/>
        </w:rPr>
      </w:pPr>
    </w:p>
    <w:p w14:paraId="339D79BE" w14:textId="77777777" w:rsidR="00625486" w:rsidRDefault="00625486" w:rsidP="002C5E2D">
      <w:pPr>
        <w:rPr>
          <w:rFonts w:cs="Times New Roman"/>
          <w:b/>
          <w:bCs/>
          <w:color w:val="000000"/>
          <w:rtl/>
        </w:rPr>
      </w:pPr>
    </w:p>
    <w:p w14:paraId="3B5441B8" w14:textId="77777777" w:rsidR="00625486" w:rsidRPr="002C5E2D" w:rsidRDefault="00625486" w:rsidP="002C5E2D">
      <w:pPr>
        <w:rPr>
          <w:rFonts w:cs="Times New Roman"/>
          <w:b/>
          <w:bCs/>
          <w:color w:val="000000"/>
        </w:rPr>
      </w:pPr>
    </w:p>
    <w:p w14:paraId="2A6A1111" w14:textId="77777777" w:rsidR="004930D6" w:rsidRPr="00D9597F" w:rsidRDefault="004930D6" w:rsidP="004930D6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ענה </w:t>
      </w:r>
      <w:r w:rsidRPr="00E1050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u w:val="single"/>
          <w:rtl/>
          <w:lang w:eastAsia="he-IL"/>
        </w:rPr>
        <w:t>ונמק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בקצרה את תשובותיך (10 נקודות)</w:t>
      </w:r>
    </w:p>
    <w:p w14:paraId="421D7378" w14:textId="77777777" w:rsidR="00202735" w:rsidRDefault="00202735" w:rsidP="00202735">
      <w:pPr>
        <w:rPr>
          <w:rtl/>
        </w:rPr>
      </w:pPr>
    </w:p>
    <w:p w14:paraId="7EE3A891" w14:textId="77777777" w:rsidR="00202735" w:rsidRPr="00843FC6" w:rsidRDefault="002955DE" w:rsidP="001262C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trike/>
          <w:sz w:val="28"/>
          <w:szCs w:val="28"/>
          <w:rtl/>
        </w:rPr>
      </w:pPr>
      <w:r w:rsidRPr="00843FC6">
        <w:rPr>
          <w:rFonts w:asciiTheme="majorBidi" w:hAnsiTheme="majorBidi" w:cstheme="majorBidi" w:hint="cs"/>
          <w:strike/>
          <w:sz w:val="28"/>
          <w:szCs w:val="28"/>
          <w:rtl/>
        </w:rPr>
        <w:t>מה תהיה תוצאת הקוד הבא</w:t>
      </w:r>
      <w:r w:rsidR="007661E3" w:rsidRPr="00843FC6">
        <w:rPr>
          <w:rFonts w:asciiTheme="majorBidi" w:hAnsiTheme="majorBidi" w:cstheme="majorBidi" w:hint="cs"/>
          <w:strike/>
          <w:sz w:val="28"/>
          <w:szCs w:val="28"/>
          <w:rtl/>
        </w:rPr>
        <w:t>?</w:t>
      </w:r>
      <w:r w:rsidRPr="00843FC6">
        <w:rPr>
          <w:rFonts w:asciiTheme="majorBidi" w:hAnsiTheme="majorBidi" w:cstheme="majorBidi" w:hint="cs"/>
          <w:strike/>
          <w:sz w:val="28"/>
          <w:szCs w:val="28"/>
          <w:rtl/>
        </w:rPr>
        <w:t xml:space="preserve"> נמק.</w:t>
      </w:r>
    </w:p>
    <w:p w14:paraId="7EC6CB0B" w14:textId="77777777" w:rsidR="00193642" w:rsidRPr="00843FC6" w:rsidRDefault="00193642" w:rsidP="002955DE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class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</w:t>
      </w:r>
      <w:r w:rsidRPr="00843FC6">
        <w:rPr>
          <w:rFonts w:ascii="Consolas" w:hAnsi="Consolas" w:cs="Consolas"/>
          <w:strike/>
          <w:color w:val="2B91AF"/>
          <w:szCs w:val="24"/>
          <w:highlight w:val="white"/>
        </w:rPr>
        <w:t>Class1</w:t>
      </w:r>
    </w:p>
    <w:p w14:paraId="2B685551" w14:textId="77777777" w:rsidR="00193642" w:rsidRPr="00843FC6" w:rsidRDefault="00193642" w:rsidP="002955DE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{</w:t>
      </w:r>
    </w:p>
    <w:p w14:paraId="5C9DC2B1" w14:textId="77777777" w:rsidR="00193642" w:rsidRPr="00843FC6" w:rsidRDefault="00193642" w:rsidP="002955DE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private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double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v = 10;</w:t>
      </w:r>
    </w:p>
    <w:p w14:paraId="2B42D7F8" w14:textId="77777777" w:rsidR="00193642" w:rsidRPr="00843FC6" w:rsidRDefault="00193642" w:rsidP="002955DE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public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double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V</w:t>
      </w:r>
    </w:p>
    <w:p w14:paraId="3E640C80" w14:textId="77777777" w:rsidR="00193642" w:rsidRPr="00843FC6" w:rsidRDefault="00193642" w:rsidP="002955DE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{</w:t>
      </w:r>
    </w:p>
    <w:p w14:paraId="1F406850" w14:textId="77777777" w:rsidR="00193642" w:rsidRPr="00843FC6" w:rsidRDefault="00193642" w:rsidP="002955DE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get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</w:t>
      </w:r>
      <w:proofErr w:type="gramStart"/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{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return</w:t>
      </w:r>
      <w:proofErr w:type="gramEnd"/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v * 10; }</w:t>
      </w:r>
    </w:p>
    <w:p w14:paraId="04EE886D" w14:textId="77777777" w:rsidR="00193642" w:rsidRPr="00843FC6" w:rsidRDefault="00193642" w:rsidP="002955DE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set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</w:t>
      </w:r>
      <w:proofErr w:type="gramStart"/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{ v</w:t>
      </w:r>
      <w:proofErr w:type="gramEnd"/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=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value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/ 5; }</w:t>
      </w:r>
    </w:p>
    <w:p w14:paraId="4DF47C63" w14:textId="77777777" w:rsidR="00193642" w:rsidRPr="00843FC6" w:rsidRDefault="00193642" w:rsidP="002955DE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}</w:t>
      </w:r>
    </w:p>
    <w:p w14:paraId="3754C40C" w14:textId="77777777" w:rsidR="002955DE" w:rsidRPr="00843FC6" w:rsidRDefault="00193642" w:rsidP="002955DE">
      <w:pPr>
        <w:bidi w:val="0"/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}</w:t>
      </w:r>
    </w:p>
    <w:p w14:paraId="49F1D148" w14:textId="77777777" w:rsidR="002955DE" w:rsidRPr="00843FC6" w:rsidRDefault="002955DE" w:rsidP="002955DE">
      <w:pPr>
        <w:bidi w:val="0"/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</w:pPr>
    </w:p>
    <w:p w14:paraId="5CF69796" w14:textId="77777777" w:rsidR="002955DE" w:rsidRPr="00843FC6" w:rsidRDefault="002955DE" w:rsidP="002955DE">
      <w:pPr>
        <w:bidi w:val="0"/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   </w:t>
      </w:r>
      <w:r w:rsidRPr="00843FC6">
        <w:rPr>
          <w:rFonts w:ascii="Consolas" w:hAnsi="Consolas" w:cs="Consolas"/>
          <w:strike/>
          <w:color w:val="2B91AF"/>
          <w:szCs w:val="24"/>
          <w:highlight w:val="white"/>
          <w:lang w:eastAsia="en-US"/>
        </w:rPr>
        <w:t>Class1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c =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  <w:lang w:eastAsia="en-US"/>
        </w:rPr>
        <w:t>new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</w:t>
      </w:r>
      <w:r w:rsidRPr="00843FC6">
        <w:rPr>
          <w:rFonts w:ascii="Consolas" w:hAnsi="Consolas" w:cs="Consolas"/>
          <w:strike/>
          <w:color w:val="2B91AF"/>
          <w:szCs w:val="24"/>
          <w:highlight w:val="white"/>
          <w:lang w:eastAsia="en-US"/>
        </w:rPr>
        <w:t>Class1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();</w:t>
      </w:r>
    </w:p>
    <w:p w14:paraId="7B224CED" w14:textId="77777777" w:rsidR="002955DE" w:rsidRPr="00843FC6" w:rsidRDefault="002955DE" w:rsidP="002955DE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   </w:t>
      </w:r>
      <w:proofErr w:type="spellStart"/>
      <w:r w:rsidRPr="00843FC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c.V</w:t>
      </w:r>
      <w:proofErr w:type="spellEnd"/>
      <w:r w:rsidRPr="00843FC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= 2 * </w:t>
      </w:r>
      <w:proofErr w:type="spellStart"/>
      <w:r w:rsidRPr="00843FC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c.V</w:t>
      </w:r>
      <w:proofErr w:type="spellEnd"/>
      <w:r w:rsidRPr="00843FC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;</w:t>
      </w:r>
    </w:p>
    <w:p w14:paraId="6DEE0E77" w14:textId="77777777" w:rsidR="002955DE" w:rsidRPr="00843FC6" w:rsidRDefault="002955DE" w:rsidP="002955DE">
      <w:pPr>
        <w:bidi w:val="0"/>
        <w:rPr>
          <w:rFonts w:asciiTheme="majorBidi" w:hAnsiTheme="majorBidi" w:cstheme="majorBidi"/>
          <w:strike/>
          <w:sz w:val="28"/>
          <w:rtl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   </w:t>
      </w:r>
      <w:proofErr w:type="spellStart"/>
      <w:r w:rsidRPr="00843FC6">
        <w:rPr>
          <w:rFonts w:ascii="Consolas" w:hAnsi="Consolas" w:cs="Consolas"/>
          <w:strike/>
          <w:color w:val="2B91AF"/>
          <w:szCs w:val="24"/>
          <w:highlight w:val="white"/>
          <w:lang w:eastAsia="en-US"/>
        </w:rPr>
        <w:t>Console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.WriteLine</w:t>
      </w:r>
      <w:proofErr w:type="spellEnd"/>
      <w:r w:rsidRPr="00843FC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(</w:t>
      </w:r>
      <w:proofErr w:type="spellStart"/>
      <w:r w:rsidRPr="00843FC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c.V</w:t>
      </w:r>
      <w:proofErr w:type="spellEnd"/>
      <w:r w:rsidRPr="00843FC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);</w:t>
      </w:r>
    </w:p>
    <w:p w14:paraId="60ADDA7F" w14:textId="77777777" w:rsidR="002C5E2D" w:rsidRPr="00843FC6" w:rsidRDefault="002C5E2D" w:rsidP="00202735">
      <w:pPr>
        <w:pStyle w:val="ListParagraph"/>
        <w:rPr>
          <w:rFonts w:asciiTheme="majorBidi" w:eastAsia="Times New Roman" w:hAnsiTheme="majorBidi" w:cstheme="majorBidi"/>
          <w:strike/>
          <w:sz w:val="28"/>
          <w:szCs w:val="28"/>
          <w:rtl/>
          <w:lang w:eastAsia="he-IL"/>
        </w:rPr>
      </w:pPr>
    </w:p>
    <w:p w14:paraId="08A4304D" w14:textId="77777777" w:rsidR="00726075" w:rsidRDefault="00726075" w:rsidP="00202735">
      <w:pPr>
        <w:pStyle w:val="ListParagraph"/>
        <w:rPr>
          <w:rFonts w:asciiTheme="majorBidi" w:eastAsia="Times New Roman" w:hAnsiTheme="majorBidi" w:cstheme="majorBidi"/>
          <w:sz w:val="28"/>
          <w:szCs w:val="28"/>
          <w:rtl/>
          <w:lang w:eastAsia="he-IL"/>
        </w:rPr>
      </w:pPr>
    </w:p>
    <w:p w14:paraId="1DDDBE9C" w14:textId="77777777" w:rsidR="00EA2A94" w:rsidRPr="002C5E2D" w:rsidRDefault="00EA2A94" w:rsidP="00202735">
      <w:pPr>
        <w:pStyle w:val="ListParagraph"/>
        <w:rPr>
          <w:rFonts w:asciiTheme="majorBidi" w:eastAsia="Times New Roman" w:hAnsiTheme="majorBidi" w:cstheme="majorBidi"/>
          <w:sz w:val="28"/>
          <w:szCs w:val="28"/>
          <w:rtl/>
          <w:lang w:eastAsia="he-IL"/>
        </w:rPr>
      </w:pPr>
    </w:p>
    <w:p w14:paraId="5EE628D5" w14:textId="77777777" w:rsidR="002955DE" w:rsidRDefault="002955DE">
      <w:pPr>
        <w:bidi w:val="0"/>
        <w:rPr>
          <w:rFonts w:asciiTheme="majorBidi" w:hAnsiTheme="majorBidi" w:cstheme="majorBidi"/>
          <w:sz w:val="28"/>
          <w:rtl/>
        </w:rPr>
      </w:pPr>
      <w:r>
        <w:rPr>
          <w:rFonts w:asciiTheme="majorBidi" w:hAnsiTheme="majorBidi" w:cstheme="majorBidi"/>
          <w:sz w:val="28"/>
          <w:rtl/>
        </w:rPr>
        <w:br w:type="page"/>
      </w:r>
    </w:p>
    <w:p w14:paraId="3EB95C21" w14:textId="77777777" w:rsidR="00202735" w:rsidRDefault="00202735" w:rsidP="00202735">
      <w:pPr>
        <w:rPr>
          <w:rFonts w:asciiTheme="majorBidi" w:hAnsiTheme="majorBidi" w:cstheme="majorBidi"/>
          <w:sz w:val="28"/>
          <w:rtl/>
        </w:rPr>
      </w:pPr>
    </w:p>
    <w:p w14:paraId="68103547" w14:textId="77777777" w:rsidR="00875421" w:rsidRPr="00843FC6" w:rsidRDefault="00757652" w:rsidP="0075765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trike/>
          <w:sz w:val="28"/>
          <w:szCs w:val="28"/>
          <w:rtl/>
        </w:rPr>
      </w:pPr>
      <w:r w:rsidRPr="00843FC6">
        <w:rPr>
          <w:rFonts w:asciiTheme="majorBidi" w:hAnsiTheme="majorBidi" w:cstheme="majorBidi" w:hint="cs"/>
          <w:strike/>
          <w:sz w:val="28"/>
          <w:szCs w:val="28"/>
          <w:rtl/>
        </w:rPr>
        <w:t>מה ידפיס הקוד הבא?</w:t>
      </w:r>
      <w:r w:rsidR="00CE44EA" w:rsidRPr="00843FC6">
        <w:rPr>
          <w:rFonts w:asciiTheme="majorBidi" w:hAnsiTheme="majorBidi" w:cstheme="majorBidi" w:hint="cs"/>
          <w:strike/>
          <w:sz w:val="28"/>
          <w:szCs w:val="28"/>
          <w:rtl/>
        </w:rPr>
        <w:t xml:space="preserve"> נמק.</w:t>
      </w:r>
    </w:p>
    <w:p w14:paraId="50D8D615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static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void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Main(</w:t>
      </w:r>
      <w:proofErr w:type="gramStart"/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string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[</w:t>
      </w:r>
      <w:proofErr w:type="gramEnd"/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] </w:t>
      </w:r>
      <w:proofErr w:type="spellStart"/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args</w:t>
      </w:r>
      <w:proofErr w:type="spellEnd"/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)</w:t>
      </w:r>
    </w:p>
    <w:p w14:paraId="2999D60C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{</w:t>
      </w:r>
    </w:p>
    <w:p w14:paraId="0DB54BDA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try</w:t>
      </w:r>
    </w:p>
    <w:p w14:paraId="7F2B943A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{</w:t>
      </w:r>
    </w:p>
    <w:p w14:paraId="45E27174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M2();</w:t>
      </w:r>
    </w:p>
    <w:p w14:paraId="1B2736B3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proofErr w:type="spellStart"/>
      <w:r w:rsidRPr="00843FC6">
        <w:rPr>
          <w:rFonts w:ascii="Consolas" w:hAnsi="Consolas" w:cs="Consolas"/>
          <w:strike/>
          <w:color w:val="2B91AF"/>
          <w:szCs w:val="24"/>
          <w:highlight w:val="white"/>
        </w:rPr>
        <w:t>Console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.WriteLine</w:t>
      </w:r>
      <w:proofErr w:type="spellEnd"/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(</w:t>
      </w:r>
      <w:r w:rsidRPr="00843FC6">
        <w:rPr>
          <w:rFonts w:ascii="Consolas" w:hAnsi="Consolas" w:cs="Consolas"/>
          <w:strike/>
          <w:color w:val="A31515"/>
          <w:szCs w:val="24"/>
          <w:highlight w:val="white"/>
        </w:rPr>
        <w:t>"7"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);</w:t>
      </w:r>
    </w:p>
    <w:p w14:paraId="4A6A3669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proofErr w:type="spellStart"/>
      <w:r w:rsidRPr="00843FC6">
        <w:rPr>
          <w:rFonts w:ascii="Consolas" w:hAnsi="Consolas" w:cs="Consolas"/>
          <w:strike/>
          <w:color w:val="2B91AF"/>
          <w:szCs w:val="24"/>
          <w:highlight w:val="white"/>
        </w:rPr>
        <w:t>Console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.WriteLine</w:t>
      </w:r>
      <w:proofErr w:type="spellEnd"/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(</w:t>
      </w:r>
      <w:r w:rsidRPr="00843FC6">
        <w:rPr>
          <w:rFonts w:ascii="Consolas" w:hAnsi="Consolas" w:cs="Consolas"/>
          <w:strike/>
          <w:color w:val="A31515"/>
          <w:szCs w:val="24"/>
          <w:highlight w:val="white"/>
        </w:rPr>
        <w:t>"8"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);</w:t>
      </w:r>
    </w:p>
    <w:p w14:paraId="67B63BA0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}</w:t>
      </w:r>
    </w:p>
    <w:p w14:paraId="551A4F07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catch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(</w:t>
      </w:r>
      <w:r w:rsidRPr="00843FC6">
        <w:rPr>
          <w:rFonts w:ascii="Consolas" w:hAnsi="Consolas" w:cs="Consolas"/>
          <w:strike/>
          <w:color w:val="2B91AF"/>
          <w:szCs w:val="24"/>
          <w:highlight w:val="white"/>
        </w:rPr>
        <w:t>Exception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</w:t>
      </w:r>
      <w:proofErr w:type="gramStart"/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ex){</w:t>
      </w:r>
      <w:proofErr w:type="gramEnd"/>
    </w:p>
    <w:p w14:paraId="6D569A94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proofErr w:type="spellStart"/>
      <w:r w:rsidRPr="00843FC6">
        <w:rPr>
          <w:rFonts w:ascii="Consolas" w:hAnsi="Consolas" w:cs="Consolas"/>
          <w:strike/>
          <w:color w:val="2B91AF"/>
          <w:szCs w:val="24"/>
          <w:highlight w:val="white"/>
        </w:rPr>
        <w:t>Console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.WriteLine</w:t>
      </w:r>
      <w:proofErr w:type="spellEnd"/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(</w:t>
      </w:r>
      <w:proofErr w:type="spellStart"/>
      <w:proofErr w:type="gramStart"/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ex.Message</w:t>
      </w:r>
      <w:proofErr w:type="spellEnd"/>
      <w:proofErr w:type="gramEnd"/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);</w:t>
      </w:r>
    </w:p>
    <w:p w14:paraId="2E751435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}</w:t>
      </w:r>
    </w:p>
    <w:p w14:paraId="5C94F338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}</w:t>
      </w:r>
    </w:p>
    <w:p w14:paraId="59438D80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</w:p>
    <w:p w14:paraId="0F983F65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static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void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M2() {</w:t>
      </w:r>
    </w:p>
    <w:p w14:paraId="5EC4BBA3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</w:p>
    <w:p w14:paraId="3C5F5407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try</w:t>
      </w:r>
    </w:p>
    <w:p w14:paraId="30275507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{</w:t>
      </w:r>
    </w:p>
    <w:p w14:paraId="6FF5C821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string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str = </w:t>
      </w:r>
      <w:r w:rsidRPr="00843FC6">
        <w:rPr>
          <w:rFonts w:ascii="Consolas" w:hAnsi="Consolas" w:cs="Consolas"/>
          <w:strike/>
          <w:color w:val="A31515"/>
          <w:szCs w:val="24"/>
          <w:highlight w:val="white"/>
        </w:rPr>
        <w:t>"a"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;</w:t>
      </w:r>
    </w:p>
    <w:p w14:paraId="430B8AFB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proofErr w:type="spellStart"/>
      <w:r w:rsidRPr="00843FC6">
        <w:rPr>
          <w:rFonts w:ascii="Consolas" w:hAnsi="Consolas" w:cs="Consolas"/>
          <w:strike/>
          <w:color w:val="2B91AF"/>
          <w:szCs w:val="24"/>
          <w:highlight w:val="white"/>
        </w:rPr>
        <w:t>Console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.WriteLine</w:t>
      </w:r>
      <w:proofErr w:type="spellEnd"/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(</w:t>
      </w:r>
      <w:r w:rsidRPr="00843FC6">
        <w:rPr>
          <w:rFonts w:ascii="Consolas" w:hAnsi="Consolas" w:cs="Consolas"/>
          <w:strike/>
          <w:color w:val="A31515"/>
          <w:szCs w:val="24"/>
          <w:highlight w:val="white"/>
        </w:rPr>
        <w:t>"1"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);</w:t>
      </w:r>
    </w:p>
    <w:p w14:paraId="2CDF95BA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double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d = </w:t>
      </w:r>
      <w:proofErr w:type="spellStart"/>
      <w:r w:rsidRPr="00843FC6">
        <w:rPr>
          <w:rFonts w:ascii="Consolas" w:hAnsi="Consolas" w:cs="Consolas"/>
          <w:strike/>
          <w:color w:val="2B91AF"/>
          <w:szCs w:val="24"/>
          <w:highlight w:val="white"/>
        </w:rPr>
        <w:t>Convert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.ToDouble</w:t>
      </w:r>
      <w:proofErr w:type="spellEnd"/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(str);</w:t>
      </w:r>
    </w:p>
    <w:p w14:paraId="187FD28B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proofErr w:type="spellStart"/>
      <w:r w:rsidRPr="00843FC6">
        <w:rPr>
          <w:rFonts w:ascii="Consolas" w:hAnsi="Consolas" w:cs="Consolas"/>
          <w:strike/>
          <w:color w:val="2B91AF"/>
          <w:szCs w:val="24"/>
          <w:highlight w:val="white"/>
        </w:rPr>
        <w:t>Console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.WriteLine</w:t>
      </w:r>
      <w:proofErr w:type="spellEnd"/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(</w:t>
      </w:r>
      <w:r w:rsidRPr="00843FC6">
        <w:rPr>
          <w:rFonts w:ascii="Consolas" w:hAnsi="Consolas" w:cs="Consolas"/>
          <w:strike/>
          <w:color w:val="A31515"/>
          <w:szCs w:val="24"/>
          <w:highlight w:val="white"/>
        </w:rPr>
        <w:t>"2"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);</w:t>
      </w:r>
    </w:p>
    <w:p w14:paraId="7ABCED64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proofErr w:type="spellStart"/>
      <w:r w:rsidRPr="00843FC6">
        <w:rPr>
          <w:rFonts w:ascii="Consolas" w:hAnsi="Consolas" w:cs="Consolas"/>
          <w:strike/>
          <w:color w:val="2B91AF"/>
          <w:szCs w:val="24"/>
          <w:highlight w:val="white"/>
        </w:rPr>
        <w:t>Console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.WriteLine</w:t>
      </w:r>
      <w:proofErr w:type="spellEnd"/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(</w:t>
      </w:r>
      <w:r w:rsidRPr="00843FC6">
        <w:rPr>
          <w:rFonts w:ascii="Consolas" w:hAnsi="Consolas" w:cs="Consolas"/>
          <w:strike/>
          <w:color w:val="A31515"/>
          <w:szCs w:val="24"/>
          <w:highlight w:val="white"/>
        </w:rPr>
        <w:t>"3"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);</w:t>
      </w:r>
    </w:p>
    <w:p w14:paraId="3CEC1FCC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}</w:t>
      </w:r>
    </w:p>
    <w:p w14:paraId="498CA25C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catch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{</w:t>
      </w:r>
    </w:p>
    <w:p w14:paraId="333D87AD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proofErr w:type="spellStart"/>
      <w:r w:rsidRPr="00843FC6">
        <w:rPr>
          <w:rFonts w:ascii="Consolas" w:hAnsi="Consolas" w:cs="Consolas"/>
          <w:strike/>
          <w:color w:val="2B91AF"/>
          <w:szCs w:val="24"/>
          <w:highlight w:val="white"/>
        </w:rPr>
        <w:t>Console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.WriteLine</w:t>
      </w:r>
      <w:proofErr w:type="spellEnd"/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(</w:t>
      </w:r>
      <w:r w:rsidRPr="00843FC6">
        <w:rPr>
          <w:rFonts w:ascii="Consolas" w:hAnsi="Consolas" w:cs="Consolas"/>
          <w:strike/>
          <w:color w:val="A31515"/>
          <w:szCs w:val="24"/>
          <w:highlight w:val="white"/>
        </w:rPr>
        <w:t>"4"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);</w:t>
      </w:r>
    </w:p>
    <w:p w14:paraId="5A8AD309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throw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(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new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</w:t>
      </w:r>
      <w:proofErr w:type="gramStart"/>
      <w:r w:rsidRPr="00843FC6">
        <w:rPr>
          <w:rFonts w:ascii="Consolas" w:hAnsi="Consolas" w:cs="Consolas"/>
          <w:strike/>
          <w:color w:val="2B91AF"/>
          <w:szCs w:val="24"/>
          <w:highlight w:val="white"/>
        </w:rPr>
        <w:t>Exception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(</w:t>
      </w:r>
      <w:proofErr w:type="gramEnd"/>
      <w:r w:rsidRPr="00843FC6">
        <w:rPr>
          <w:rFonts w:ascii="Consolas" w:hAnsi="Consolas" w:cs="Consolas"/>
          <w:strike/>
          <w:color w:val="A31515"/>
          <w:szCs w:val="24"/>
          <w:highlight w:val="white"/>
        </w:rPr>
        <w:t>"5"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));</w:t>
      </w:r>
    </w:p>
    <w:p w14:paraId="1ACEDC49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}</w:t>
      </w:r>
    </w:p>
    <w:p w14:paraId="0CE59219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</w:t>
      </w:r>
      <w:r w:rsidRPr="00843FC6">
        <w:rPr>
          <w:rFonts w:ascii="Consolas" w:hAnsi="Consolas" w:cs="Consolas"/>
          <w:strike/>
          <w:color w:val="0000FF"/>
          <w:szCs w:val="24"/>
          <w:highlight w:val="white"/>
        </w:rPr>
        <w:t>finally</w:t>
      </w:r>
    </w:p>
    <w:p w14:paraId="5E2277B0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{</w:t>
      </w:r>
    </w:p>
    <w:p w14:paraId="6B567406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proofErr w:type="spellStart"/>
      <w:r w:rsidRPr="00843FC6">
        <w:rPr>
          <w:rFonts w:ascii="Consolas" w:hAnsi="Consolas" w:cs="Consolas"/>
          <w:strike/>
          <w:color w:val="2B91AF"/>
          <w:szCs w:val="24"/>
          <w:highlight w:val="white"/>
        </w:rPr>
        <w:t>Console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.WriteLine</w:t>
      </w:r>
      <w:proofErr w:type="spellEnd"/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(</w:t>
      </w:r>
      <w:r w:rsidRPr="00843FC6">
        <w:rPr>
          <w:rFonts w:ascii="Consolas" w:hAnsi="Consolas" w:cs="Consolas"/>
          <w:strike/>
          <w:color w:val="A31515"/>
          <w:szCs w:val="24"/>
          <w:highlight w:val="white"/>
        </w:rPr>
        <w:t>"6"</w:t>
      </w: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>);</w:t>
      </w:r>
    </w:p>
    <w:p w14:paraId="6EAE0941" w14:textId="77777777" w:rsidR="006F06ED" w:rsidRPr="00843FC6" w:rsidRDefault="006F06ED" w:rsidP="00757652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}</w:t>
      </w:r>
    </w:p>
    <w:p w14:paraId="25A60537" w14:textId="77777777" w:rsidR="007661E3" w:rsidRPr="00843FC6" w:rsidRDefault="006F06ED" w:rsidP="00757652">
      <w:pPr>
        <w:bidi w:val="0"/>
        <w:ind w:left="360"/>
        <w:rPr>
          <w:rFonts w:asciiTheme="majorBidi" w:hAnsiTheme="majorBidi" w:cstheme="majorBidi"/>
          <w:strike/>
          <w:sz w:val="28"/>
        </w:rPr>
      </w:pPr>
      <w:r w:rsidRPr="00843FC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}</w:t>
      </w:r>
    </w:p>
    <w:p w14:paraId="6D22D988" w14:textId="77777777" w:rsidR="0016692B" w:rsidRDefault="0016692B" w:rsidP="00875421">
      <w:pPr>
        <w:ind w:left="360"/>
        <w:rPr>
          <w:rFonts w:asciiTheme="majorBidi" w:hAnsiTheme="majorBidi" w:cstheme="majorBidi"/>
          <w:sz w:val="28"/>
          <w:rtl/>
        </w:rPr>
      </w:pPr>
    </w:p>
    <w:p w14:paraId="6D002C57" w14:textId="77777777" w:rsidR="00202735" w:rsidRPr="00202735" w:rsidRDefault="00202735" w:rsidP="0020273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202735">
        <w:rPr>
          <w:rFonts w:asciiTheme="majorBidi" w:hAnsiTheme="majorBidi" w:cstheme="majorBidi" w:hint="cs"/>
          <w:sz w:val="28"/>
          <w:szCs w:val="28"/>
          <w:rtl/>
        </w:rPr>
        <w:t xml:space="preserve">מה ידפיס קוד </w:t>
      </w:r>
      <w:r w:rsidR="00B237FF">
        <w:rPr>
          <w:rFonts w:asciiTheme="majorBidi" w:hAnsiTheme="majorBidi" w:cstheme="majorBidi" w:hint="cs"/>
          <w:sz w:val="28"/>
          <w:szCs w:val="28"/>
          <w:rtl/>
        </w:rPr>
        <w:t xml:space="preserve"> ה</w:t>
      </w:r>
      <w:r>
        <w:rPr>
          <w:rFonts w:asciiTheme="majorBidi" w:hAnsiTheme="majorBidi" w:cstheme="majorBidi"/>
          <w:sz w:val="28"/>
          <w:szCs w:val="28"/>
        </w:rPr>
        <w:t>JavaScript</w:t>
      </w:r>
      <w:r>
        <w:rPr>
          <w:rFonts w:asciiTheme="majorBidi" w:hAnsiTheme="majorBidi" w:cstheme="majorBidi" w:hint="cs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202735">
        <w:rPr>
          <w:rFonts w:asciiTheme="majorBidi" w:hAnsiTheme="majorBidi" w:cstheme="majorBidi" w:hint="cs"/>
          <w:sz w:val="28"/>
          <w:szCs w:val="28"/>
          <w:rtl/>
        </w:rPr>
        <w:t>הבא?</w:t>
      </w:r>
    </w:p>
    <w:p w14:paraId="3AB20236" w14:textId="77777777" w:rsidR="00202735" w:rsidRDefault="00202735" w:rsidP="008143E2">
      <w:pPr>
        <w:bidi w:val="0"/>
        <w:rPr>
          <w:rFonts w:ascii="Consolas" w:hAnsi="Consolas" w:cs="Consolas"/>
          <w:szCs w:val="24"/>
        </w:rPr>
      </w:pPr>
    </w:p>
    <w:p w14:paraId="5A0BAE27" w14:textId="77777777" w:rsidR="0066064A" w:rsidRDefault="0066064A" w:rsidP="0066064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coins = [10,5,2];</w:t>
      </w:r>
    </w:p>
    <w:p w14:paraId="0D24F486" w14:textId="77777777" w:rsidR="0066064A" w:rsidRDefault="0066064A" w:rsidP="0066064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arr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= [];</w:t>
      </w:r>
    </w:p>
    <w:p w14:paraId="5DC570CD" w14:textId="77777777" w:rsidR="0066064A" w:rsidRDefault="0066064A" w:rsidP="0066064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money = 127;</w:t>
      </w:r>
    </w:p>
    <w:p w14:paraId="7A85442E" w14:textId="77777777" w:rsidR="0066064A" w:rsidRDefault="0066064A" w:rsidP="0066064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for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(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var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i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= 0;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i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&lt; </w:t>
      </w:r>
      <w:proofErr w:type="spellStart"/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coins.length</w:t>
      </w:r>
      <w:proofErr w:type="spellEnd"/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;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i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++) {</w:t>
      </w:r>
    </w:p>
    <w:p w14:paraId="6595A580" w14:textId="77777777" w:rsidR="0066064A" w:rsidRDefault="0066064A" w:rsidP="0014452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arr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[coins[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i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]] =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Math.floor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(money / coins[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i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]);</w:t>
      </w:r>
    </w:p>
    <w:p w14:paraId="38FB0507" w14:textId="77777777" w:rsidR="0066064A" w:rsidRDefault="0066064A" w:rsidP="0014452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money = money -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arr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[coins[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i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]] * coins[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i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];</w:t>
      </w:r>
    </w:p>
    <w:p w14:paraId="10FCBC1B" w14:textId="77777777" w:rsidR="0066064A" w:rsidRDefault="0066064A" w:rsidP="0066064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4AC91420" w14:textId="77777777" w:rsidR="0066064A" w:rsidRDefault="0066064A" w:rsidP="0066064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1F15F1EF" w14:textId="77777777" w:rsidR="0066064A" w:rsidRDefault="0066064A" w:rsidP="0066064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for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(k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in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arr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) {</w:t>
      </w:r>
    </w:p>
    <w:p w14:paraId="27EF1D4A" w14:textId="77777777" w:rsidR="0066064A" w:rsidRDefault="0066064A" w:rsidP="0066064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alert(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arr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[k] + </w:t>
      </w:r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" coins of 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+ k + </w:t>
      </w:r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" NIS"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);</w:t>
      </w:r>
    </w:p>
    <w:p w14:paraId="1B4373F4" w14:textId="77777777" w:rsidR="0066064A" w:rsidRDefault="0066064A" w:rsidP="0066064A">
      <w:pPr>
        <w:autoSpaceDE w:val="0"/>
        <w:autoSpaceDN w:val="0"/>
        <w:bidi w:val="0"/>
        <w:adjustRightInd w:val="0"/>
        <w:ind w:left="720"/>
        <w:rPr>
          <w:rFonts w:ascii="Consolas" w:hAnsi="Consolas" w:cs="Consolas"/>
          <w:color w:val="000000"/>
          <w:szCs w:val="24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}</w:t>
      </w:r>
    </w:p>
    <w:p w14:paraId="05C429D7" w14:textId="77777777" w:rsidR="0066064A" w:rsidRDefault="0066064A" w:rsidP="0066064A">
      <w:pPr>
        <w:autoSpaceDE w:val="0"/>
        <w:autoSpaceDN w:val="0"/>
        <w:bidi w:val="0"/>
        <w:adjustRightInd w:val="0"/>
        <w:ind w:left="720"/>
        <w:rPr>
          <w:rFonts w:ascii="Consolas" w:hAnsi="Consolas" w:cs="Consolas"/>
          <w:color w:val="000000"/>
          <w:szCs w:val="24"/>
          <w:lang w:eastAsia="en-US"/>
        </w:rPr>
      </w:pPr>
    </w:p>
    <w:p w14:paraId="5185DA8C" w14:textId="77777777" w:rsidR="0066064A" w:rsidRDefault="0066064A" w:rsidP="0066064A">
      <w:pPr>
        <w:autoSpaceDE w:val="0"/>
        <w:autoSpaceDN w:val="0"/>
        <w:bidi w:val="0"/>
        <w:adjustRightInd w:val="0"/>
        <w:ind w:left="720"/>
        <w:rPr>
          <w:rFonts w:ascii="Consolas" w:hAnsi="Consolas" w:cs="Consolas"/>
          <w:color w:val="000000"/>
          <w:sz w:val="28"/>
          <w:shd w:val="clear" w:color="auto" w:fill="FFFFFF"/>
        </w:rPr>
      </w:pPr>
    </w:p>
    <w:p w14:paraId="171E049A" w14:textId="77777777" w:rsidR="0066064A" w:rsidRDefault="0066064A" w:rsidP="0066064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8"/>
          <w:shd w:val="clear" w:color="auto" w:fill="FFFFFF"/>
        </w:rPr>
      </w:pPr>
    </w:p>
    <w:p w14:paraId="75A35651" w14:textId="77777777" w:rsidR="00E1050F" w:rsidRPr="002955DE" w:rsidRDefault="002955DE" w:rsidP="002955DE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2955DE">
        <w:rPr>
          <w:rFonts w:asciiTheme="majorBidi" w:hAnsiTheme="majorBidi" w:cstheme="majorBidi" w:hint="cs"/>
          <w:sz w:val="28"/>
          <w:szCs w:val="28"/>
          <w:rtl/>
        </w:rPr>
        <w:lastRenderedPageBreak/>
        <w:t>מה ידפיס הקוד הבא? נמק.</w:t>
      </w:r>
    </w:p>
    <w:p w14:paraId="1633617B" w14:textId="77777777" w:rsidR="004930D6" w:rsidRDefault="004930D6" w:rsidP="002955DE">
      <w:pPr>
        <w:bidi w:val="0"/>
        <w:rPr>
          <w:rFonts w:cs="David"/>
          <w:sz w:val="22"/>
          <w:szCs w:val="22"/>
        </w:rPr>
      </w:pPr>
    </w:p>
    <w:p w14:paraId="4C2F6F7E" w14:textId="77777777" w:rsidR="002955DE" w:rsidRDefault="002955DE" w:rsidP="002955D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o =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new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Object(</w:t>
      </w:r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);</w:t>
      </w:r>
    </w:p>
    <w:p w14:paraId="52D51D5F" w14:textId="77777777" w:rsidR="002955DE" w:rsidRDefault="002955DE" w:rsidP="002955D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o.name = </w:t>
      </w:r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"bar"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54D4B53B" w14:textId="77777777" w:rsidR="002955DE" w:rsidRDefault="002955DE" w:rsidP="002955D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name = </w:t>
      </w:r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"</w:t>
      </w:r>
      <w:proofErr w:type="spellStart"/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rafaeli</w:t>
      </w:r>
      <w:proofErr w:type="spellEnd"/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7F396B9A" w14:textId="77777777" w:rsidR="002955DE" w:rsidRDefault="002955DE" w:rsidP="002955DE">
      <w:pPr>
        <w:bidi w:val="0"/>
        <w:rPr>
          <w:rFonts w:cs="David"/>
          <w:sz w:val="22"/>
          <w:szCs w:val="22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alert(o[</w:t>
      </w:r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"name"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]);</w:t>
      </w:r>
    </w:p>
    <w:p w14:paraId="58E1E49C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6D0C23A3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05C024CC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37504DE6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1EC93557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28101AB5" w14:textId="77777777" w:rsidR="00625486" w:rsidRPr="00757652" w:rsidRDefault="00625486" w:rsidP="0062548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  <w:rtl/>
        </w:rPr>
      </w:pPr>
      <w:r w:rsidRPr="00757652">
        <w:rPr>
          <w:rFonts w:asciiTheme="majorBidi" w:hAnsiTheme="majorBidi" w:cstheme="majorBidi" w:hint="cs"/>
          <w:sz w:val="28"/>
          <w:szCs w:val="28"/>
          <w:rtl/>
        </w:rPr>
        <w:t>כתוב ב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625486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JavaScript</w:t>
      </w:r>
      <w:r w:rsidRPr="00757652">
        <w:rPr>
          <w:rFonts w:asciiTheme="majorBidi" w:hAnsiTheme="majorBidi" w:cstheme="majorBidi" w:hint="cs"/>
          <w:sz w:val="28"/>
          <w:szCs w:val="28"/>
          <w:rtl/>
        </w:rPr>
        <w:t xml:space="preserve"> תבנית </w:t>
      </w:r>
      <w:r>
        <w:rPr>
          <w:rFonts w:asciiTheme="majorBidi" w:hAnsiTheme="majorBidi" w:cstheme="majorBidi" w:hint="cs"/>
          <w:sz w:val="28"/>
          <w:szCs w:val="28"/>
          <w:rtl/>
        </w:rPr>
        <w:t>(</w:t>
      </w:r>
      <w:r>
        <w:rPr>
          <w:rFonts w:asciiTheme="majorBidi" w:hAnsiTheme="majorBidi" w:cstheme="majorBidi"/>
          <w:sz w:val="28"/>
          <w:szCs w:val="28"/>
        </w:rPr>
        <w:t>template</w:t>
      </w:r>
      <w:r>
        <w:rPr>
          <w:rFonts w:asciiTheme="majorBidi" w:hAnsiTheme="majorBidi" w:cstheme="majorBidi" w:hint="cs"/>
          <w:sz w:val="28"/>
          <w:szCs w:val="28"/>
          <w:rtl/>
        </w:rPr>
        <w:t>) בשם</w:t>
      </w:r>
      <w:r>
        <w:rPr>
          <w:rFonts w:asciiTheme="majorBidi" w:hAnsiTheme="majorBidi" w:cstheme="majorBidi" w:hint="cs"/>
          <w:sz w:val="28"/>
          <w:szCs w:val="28"/>
        </w:rPr>
        <w:t>D</w:t>
      </w:r>
      <w:r>
        <w:rPr>
          <w:rFonts w:asciiTheme="majorBidi" w:hAnsiTheme="majorBidi" w:cstheme="majorBidi"/>
          <w:sz w:val="28"/>
          <w:szCs w:val="28"/>
        </w:rPr>
        <w:t xml:space="preserve">og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757652">
        <w:rPr>
          <w:rFonts w:asciiTheme="majorBidi" w:hAnsiTheme="majorBidi" w:cstheme="majorBidi" w:hint="cs"/>
          <w:sz w:val="28"/>
          <w:szCs w:val="28"/>
          <w:rtl/>
        </w:rPr>
        <w:t>שמקבלת כקלט 2 שדות</w:t>
      </w:r>
      <w:r>
        <w:rPr>
          <w:rFonts w:asciiTheme="majorBidi" w:hAnsiTheme="majorBidi" w:cstheme="majorBidi" w:hint="cs"/>
          <w:sz w:val="28"/>
          <w:szCs w:val="28"/>
          <w:rtl/>
        </w:rPr>
        <w:t>:</w:t>
      </w:r>
      <w:r w:rsidRPr="00757652">
        <w:rPr>
          <w:rFonts w:asciiTheme="majorBidi" w:hAnsiTheme="majorBidi" w:cstheme="majorBidi" w:hint="cs"/>
          <w:sz w:val="28"/>
          <w:szCs w:val="28"/>
          <w:rtl/>
        </w:rPr>
        <w:t xml:space="preserve"> שם ומין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0CDD4BE7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20B58E99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702C4777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6DBE8FCC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429F70C8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79B6833E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69D5D283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4AF9E87F" w14:textId="77777777" w:rsidR="004930D6" w:rsidRPr="00D9597F" w:rsidRDefault="004930D6" w:rsidP="00CD0715">
      <w:pPr>
        <w:rPr>
          <w:rFonts w:asciiTheme="majorBidi" w:eastAsiaTheme="minorHAnsi" w:hAnsiTheme="majorBidi" w:cstheme="majorBidi"/>
          <w:sz w:val="28"/>
          <w:rtl/>
          <w:lang w:eastAsia="en-US"/>
        </w:rPr>
      </w:pPr>
      <w:r w:rsidRPr="00D9597F">
        <w:rPr>
          <w:rFonts w:asciiTheme="majorBidi" w:eastAsiaTheme="minorHAnsi" w:hAnsiTheme="majorBidi" w:cstheme="majorBidi" w:hint="cs"/>
          <w:sz w:val="28"/>
          <w:rtl/>
          <w:lang w:eastAsia="en-US"/>
        </w:rPr>
        <w:t>בהצלחה!!!</w:t>
      </w:r>
    </w:p>
    <w:p w14:paraId="7059221B" w14:textId="77777777" w:rsidR="004930D6" w:rsidRPr="00D9597F" w:rsidRDefault="004930D6" w:rsidP="00CD0715">
      <w:pPr>
        <w:rPr>
          <w:rFonts w:asciiTheme="majorBidi" w:eastAsiaTheme="minorHAnsi" w:hAnsiTheme="majorBidi" w:cstheme="majorBidi"/>
          <w:sz w:val="28"/>
          <w:rtl/>
          <w:lang w:eastAsia="en-US"/>
        </w:rPr>
      </w:pPr>
    </w:p>
    <w:p w14:paraId="267E5B13" w14:textId="77777777" w:rsidR="004930D6" w:rsidRPr="00D9597F" w:rsidRDefault="004930D6" w:rsidP="002955DE">
      <w:pPr>
        <w:rPr>
          <w:rFonts w:asciiTheme="majorBidi" w:eastAsiaTheme="minorHAnsi" w:hAnsiTheme="majorBidi" w:cstheme="majorBidi"/>
          <w:sz w:val="28"/>
          <w:rtl/>
          <w:lang w:eastAsia="en-US"/>
        </w:rPr>
      </w:pPr>
      <w:r w:rsidRPr="00D9597F">
        <w:rPr>
          <w:rFonts w:asciiTheme="majorBidi" w:eastAsiaTheme="minorHAnsi" w:hAnsiTheme="majorBidi" w:cstheme="majorBidi" w:hint="cs"/>
          <w:sz w:val="28"/>
          <w:rtl/>
          <w:lang w:eastAsia="en-US"/>
        </w:rPr>
        <w:t>בני</w:t>
      </w:r>
      <w:r w:rsidR="00D051CA">
        <w:rPr>
          <w:rFonts w:asciiTheme="majorBidi" w:eastAsiaTheme="minorHAnsi" w:hAnsiTheme="majorBidi" w:cstheme="majorBidi"/>
          <w:sz w:val="28"/>
          <w:lang w:eastAsia="en-US"/>
        </w:rPr>
        <w:t xml:space="preserve"> </w:t>
      </w:r>
      <w:r w:rsidR="002955DE">
        <w:rPr>
          <w:rFonts w:asciiTheme="majorBidi" w:eastAsiaTheme="minorHAnsi" w:hAnsiTheme="majorBidi" w:cstheme="majorBidi" w:hint="cs"/>
          <w:sz w:val="28"/>
          <w:rtl/>
          <w:lang w:eastAsia="en-US"/>
        </w:rPr>
        <w:t>וענת</w:t>
      </w:r>
    </w:p>
    <w:sectPr w:rsidR="004930D6" w:rsidRPr="00D9597F" w:rsidSect="009C33A1">
      <w:headerReference w:type="default" r:id="rId8"/>
      <w:pgSz w:w="11906" w:h="16838"/>
      <w:pgMar w:top="993" w:right="851" w:bottom="568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AD1CB1" w14:textId="77777777" w:rsidR="0012483D" w:rsidRDefault="0012483D">
      <w:r>
        <w:separator/>
      </w:r>
    </w:p>
  </w:endnote>
  <w:endnote w:type="continuationSeparator" w:id="0">
    <w:p w14:paraId="190C773A" w14:textId="77777777" w:rsidR="0012483D" w:rsidRDefault="00124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AE8FD1" w14:textId="77777777" w:rsidR="0012483D" w:rsidRDefault="0012483D">
      <w:r>
        <w:separator/>
      </w:r>
    </w:p>
  </w:footnote>
  <w:footnote w:type="continuationSeparator" w:id="0">
    <w:p w14:paraId="4FC77821" w14:textId="77777777" w:rsidR="0012483D" w:rsidRDefault="001248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DE1378" w14:textId="77777777" w:rsidR="0074662F" w:rsidRDefault="0074662F" w:rsidP="00046A68">
    <w:pPr>
      <w:pStyle w:val="Header"/>
      <w:jc w:val="right"/>
      <w:rPr>
        <w:rtl/>
      </w:rPr>
    </w:pPr>
  </w:p>
  <w:p w14:paraId="719DC127" w14:textId="77777777" w:rsidR="0074662F" w:rsidRDefault="0074662F">
    <w:pPr>
      <w:pStyle w:val="BodyText"/>
      <w:bidi/>
      <w:rPr>
        <w:rFonts w:cs="Times New Roman"/>
        <w:color w:val="333399"/>
        <w:spacing w:val="60"/>
        <w:sz w:val="22"/>
        <w:szCs w:val="22"/>
      </w:rPr>
    </w:pP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E3AFE"/>
    <w:multiLevelType w:val="hybridMultilevel"/>
    <w:tmpl w:val="AEEC46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14244F"/>
    <w:multiLevelType w:val="hybridMultilevel"/>
    <w:tmpl w:val="5FF82E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2945D6"/>
    <w:multiLevelType w:val="hybridMultilevel"/>
    <w:tmpl w:val="D72E9F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F716DF"/>
    <w:multiLevelType w:val="hybridMultilevel"/>
    <w:tmpl w:val="A0DEF65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7106E6"/>
    <w:multiLevelType w:val="hybridMultilevel"/>
    <w:tmpl w:val="8C087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2570C"/>
    <w:multiLevelType w:val="hybridMultilevel"/>
    <w:tmpl w:val="4FA29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D57E8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32FB5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C1069"/>
    <w:multiLevelType w:val="hybridMultilevel"/>
    <w:tmpl w:val="ECF63B8A"/>
    <w:lvl w:ilvl="0" w:tplc="664276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9" w15:restartNumberingAfterBreak="0">
    <w:nsid w:val="515B534E"/>
    <w:multiLevelType w:val="hybridMultilevel"/>
    <w:tmpl w:val="0EF2B43E"/>
    <w:lvl w:ilvl="0" w:tplc="B35E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960BD"/>
    <w:multiLevelType w:val="hybridMultilevel"/>
    <w:tmpl w:val="E7762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E52D55"/>
    <w:multiLevelType w:val="hybridMultilevel"/>
    <w:tmpl w:val="A5E4BE7E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3013AF"/>
    <w:multiLevelType w:val="hybridMultilevel"/>
    <w:tmpl w:val="A0DEF65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7506B0"/>
    <w:multiLevelType w:val="hybridMultilevel"/>
    <w:tmpl w:val="8200A27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7"/>
  </w:num>
  <w:num w:numId="7">
    <w:abstractNumId w:val="10"/>
  </w:num>
  <w:num w:numId="8">
    <w:abstractNumId w:val="13"/>
  </w:num>
  <w:num w:numId="9">
    <w:abstractNumId w:val="9"/>
  </w:num>
  <w:num w:numId="10">
    <w:abstractNumId w:val="11"/>
  </w:num>
  <w:num w:numId="11">
    <w:abstractNumId w:val="3"/>
  </w:num>
  <w:num w:numId="12">
    <w:abstractNumId w:val="1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3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59E"/>
    <w:rsid w:val="00046A68"/>
    <w:rsid w:val="0005571C"/>
    <w:rsid w:val="00055994"/>
    <w:rsid w:val="0009059E"/>
    <w:rsid w:val="000A3D54"/>
    <w:rsid w:val="000C0BC6"/>
    <w:rsid w:val="000C50DF"/>
    <w:rsid w:val="00113449"/>
    <w:rsid w:val="0012483D"/>
    <w:rsid w:val="001262C8"/>
    <w:rsid w:val="001344A7"/>
    <w:rsid w:val="00135684"/>
    <w:rsid w:val="00144527"/>
    <w:rsid w:val="00165825"/>
    <w:rsid w:val="0016692B"/>
    <w:rsid w:val="001701D0"/>
    <w:rsid w:val="00181C0C"/>
    <w:rsid w:val="00193642"/>
    <w:rsid w:val="001A6E3C"/>
    <w:rsid w:val="001B37B2"/>
    <w:rsid w:val="00202735"/>
    <w:rsid w:val="00205275"/>
    <w:rsid w:val="0020688C"/>
    <w:rsid w:val="002212F6"/>
    <w:rsid w:val="002279D6"/>
    <w:rsid w:val="002410B2"/>
    <w:rsid w:val="00244193"/>
    <w:rsid w:val="00247AB3"/>
    <w:rsid w:val="002602FB"/>
    <w:rsid w:val="00262294"/>
    <w:rsid w:val="002955DE"/>
    <w:rsid w:val="002C5E2D"/>
    <w:rsid w:val="002D20FB"/>
    <w:rsid w:val="002E68E7"/>
    <w:rsid w:val="00301747"/>
    <w:rsid w:val="00313643"/>
    <w:rsid w:val="00327936"/>
    <w:rsid w:val="00343B67"/>
    <w:rsid w:val="003517AC"/>
    <w:rsid w:val="0037121D"/>
    <w:rsid w:val="003A04AD"/>
    <w:rsid w:val="003A0E1D"/>
    <w:rsid w:val="003D7040"/>
    <w:rsid w:val="003E228F"/>
    <w:rsid w:val="003F191E"/>
    <w:rsid w:val="00404124"/>
    <w:rsid w:val="00410CCC"/>
    <w:rsid w:val="0042268D"/>
    <w:rsid w:val="004813BD"/>
    <w:rsid w:val="004930D6"/>
    <w:rsid w:val="004975E1"/>
    <w:rsid w:val="00503168"/>
    <w:rsid w:val="00503ACC"/>
    <w:rsid w:val="005127E6"/>
    <w:rsid w:val="00523AF5"/>
    <w:rsid w:val="00552593"/>
    <w:rsid w:val="005E3E79"/>
    <w:rsid w:val="005F75A8"/>
    <w:rsid w:val="00600D63"/>
    <w:rsid w:val="00610C07"/>
    <w:rsid w:val="00614641"/>
    <w:rsid w:val="00625486"/>
    <w:rsid w:val="00657F48"/>
    <w:rsid w:val="0066064A"/>
    <w:rsid w:val="00675BA5"/>
    <w:rsid w:val="006C0CB4"/>
    <w:rsid w:val="006C1BB5"/>
    <w:rsid w:val="006D10B1"/>
    <w:rsid w:val="006D62D7"/>
    <w:rsid w:val="006F06ED"/>
    <w:rsid w:val="006F506B"/>
    <w:rsid w:val="00726075"/>
    <w:rsid w:val="00736F5A"/>
    <w:rsid w:val="00741840"/>
    <w:rsid w:val="007455F6"/>
    <w:rsid w:val="0074662F"/>
    <w:rsid w:val="007475B2"/>
    <w:rsid w:val="007519AB"/>
    <w:rsid w:val="007533C4"/>
    <w:rsid w:val="007541B1"/>
    <w:rsid w:val="00757652"/>
    <w:rsid w:val="00762540"/>
    <w:rsid w:val="007661E3"/>
    <w:rsid w:val="007707C9"/>
    <w:rsid w:val="00772E8D"/>
    <w:rsid w:val="007917B2"/>
    <w:rsid w:val="00794B7E"/>
    <w:rsid w:val="007A3562"/>
    <w:rsid w:val="007C4912"/>
    <w:rsid w:val="007C6E7C"/>
    <w:rsid w:val="007D0529"/>
    <w:rsid w:val="007E53C0"/>
    <w:rsid w:val="008143E2"/>
    <w:rsid w:val="008235FE"/>
    <w:rsid w:val="008263EB"/>
    <w:rsid w:val="0083745B"/>
    <w:rsid w:val="00843FC6"/>
    <w:rsid w:val="0086317C"/>
    <w:rsid w:val="008707E9"/>
    <w:rsid w:val="00875421"/>
    <w:rsid w:val="008B1122"/>
    <w:rsid w:val="008B48B1"/>
    <w:rsid w:val="008B4F13"/>
    <w:rsid w:val="008B6F1C"/>
    <w:rsid w:val="008C2EC6"/>
    <w:rsid w:val="008C7D9F"/>
    <w:rsid w:val="008E07B5"/>
    <w:rsid w:val="008E1A1F"/>
    <w:rsid w:val="00921117"/>
    <w:rsid w:val="009369FE"/>
    <w:rsid w:val="00950277"/>
    <w:rsid w:val="009836DB"/>
    <w:rsid w:val="009866BE"/>
    <w:rsid w:val="009A3790"/>
    <w:rsid w:val="009C33A1"/>
    <w:rsid w:val="00A06924"/>
    <w:rsid w:val="00A53668"/>
    <w:rsid w:val="00A64762"/>
    <w:rsid w:val="00A72547"/>
    <w:rsid w:val="00AC25DC"/>
    <w:rsid w:val="00AC3C46"/>
    <w:rsid w:val="00AF1C5F"/>
    <w:rsid w:val="00AF7911"/>
    <w:rsid w:val="00B12812"/>
    <w:rsid w:val="00B223E6"/>
    <w:rsid w:val="00B237FF"/>
    <w:rsid w:val="00B24A84"/>
    <w:rsid w:val="00B30DC8"/>
    <w:rsid w:val="00B40652"/>
    <w:rsid w:val="00B6693F"/>
    <w:rsid w:val="00BF0875"/>
    <w:rsid w:val="00C03FD1"/>
    <w:rsid w:val="00C05763"/>
    <w:rsid w:val="00C16165"/>
    <w:rsid w:val="00C44A5D"/>
    <w:rsid w:val="00C76A9D"/>
    <w:rsid w:val="00C929BF"/>
    <w:rsid w:val="00C94797"/>
    <w:rsid w:val="00C978CF"/>
    <w:rsid w:val="00CB0185"/>
    <w:rsid w:val="00CC7236"/>
    <w:rsid w:val="00CD0715"/>
    <w:rsid w:val="00CD40CE"/>
    <w:rsid w:val="00CD7466"/>
    <w:rsid w:val="00CE0843"/>
    <w:rsid w:val="00CE44EA"/>
    <w:rsid w:val="00CE4BEC"/>
    <w:rsid w:val="00D051CA"/>
    <w:rsid w:val="00D32D32"/>
    <w:rsid w:val="00D45F35"/>
    <w:rsid w:val="00D9597F"/>
    <w:rsid w:val="00DA2777"/>
    <w:rsid w:val="00DE3FFA"/>
    <w:rsid w:val="00E1050F"/>
    <w:rsid w:val="00E10A43"/>
    <w:rsid w:val="00E12251"/>
    <w:rsid w:val="00E56ABA"/>
    <w:rsid w:val="00E97B8F"/>
    <w:rsid w:val="00EA2A94"/>
    <w:rsid w:val="00F16483"/>
    <w:rsid w:val="00F16C32"/>
    <w:rsid w:val="00F359D9"/>
    <w:rsid w:val="00F51BDB"/>
    <w:rsid w:val="00F7603F"/>
    <w:rsid w:val="00F967D3"/>
    <w:rsid w:val="00FE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273876"/>
  <w15:docId w15:val="{2D8DF93C-745D-47B4-84C1-EC2455AF3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4762"/>
    <w:pPr>
      <w:bidi/>
    </w:pPr>
    <w:rPr>
      <w:rFonts w:cs="Narkisim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6476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6476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A64762"/>
    <w:pPr>
      <w:bidi w:val="0"/>
    </w:pPr>
    <w:rPr>
      <w:szCs w:val="24"/>
    </w:rPr>
  </w:style>
  <w:style w:type="character" w:styleId="Hyperlink">
    <w:name w:val="Hyperlink"/>
    <w:rsid w:val="00A64762"/>
    <w:rPr>
      <w:color w:val="0000FF"/>
      <w:u w:val="single"/>
    </w:rPr>
  </w:style>
  <w:style w:type="paragraph" w:styleId="Title">
    <w:name w:val="Title"/>
    <w:basedOn w:val="Normal"/>
    <w:qFormat/>
    <w:rsid w:val="00A64762"/>
    <w:pPr>
      <w:spacing w:line="360" w:lineRule="auto"/>
      <w:jc w:val="center"/>
    </w:pPr>
    <w:rPr>
      <w:b/>
      <w:bCs/>
      <w:sz w:val="32"/>
      <w:szCs w:val="32"/>
    </w:rPr>
  </w:style>
  <w:style w:type="paragraph" w:styleId="BalloonText">
    <w:name w:val="Balloon Text"/>
    <w:basedOn w:val="Normal"/>
    <w:semiHidden/>
    <w:rsid w:val="00B24A8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4662F"/>
    <w:rPr>
      <w:rFonts w:cs="Narkisim"/>
      <w:sz w:val="24"/>
      <w:szCs w:val="28"/>
      <w:lang w:eastAsia="he-IL"/>
    </w:rPr>
  </w:style>
  <w:style w:type="character" w:customStyle="1" w:styleId="BodyTextChar">
    <w:name w:val="Body Text Char"/>
    <w:link w:val="BodyText"/>
    <w:rsid w:val="0074662F"/>
    <w:rPr>
      <w:rFonts w:cs="Narkisim"/>
      <w:sz w:val="24"/>
      <w:szCs w:val="24"/>
      <w:lang w:eastAsia="he-IL"/>
    </w:rPr>
  </w:style>
  <w:style w:type="paragraph" w:customStyle="1" w:styleId="a">
    <w:basedOn w:val="Normal"/>
    <w:next w:val="Title"/>
    <w:qFormat/>
    <w:rsid w:val="0074662F"/>
    <w:pPr>
      <w:spacing w:line="360" w:lineRule="auto"/>
      <w:jc w:val="center"/>
    </w:pPr>
    <w:rPr>
      <w:b/>
      <w:bCs/>
      <w:sz w:val="32"/>
      <w:szCs w:val="32"/>
    </w:rPr>
  </w:style>
  <w:style w:type="table" w:styleId="TableGrid">
    <w:name w:val="Table Grid"/>
    <w:basedOn w:val="TableNormal"/>
    <w:rsid w:val="0075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0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1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enya\Application%20Data\Microsoft\Templates\&#1500;&#1493;&#1490;&#1493;%20&#1492;&#1504;&#1491;&#1505;&#1492;%20-%20&#1495;&#1491;&#1513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 הנדסה - חדש</Template>
  <TotalTime>342</TotalTime>
  <Pages>5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School of Social Sciences &amp; Management - Business Administration</vt:lpstr>
    </vt:vector>
  </TitlesOfParts>
  <Company>Ruppin</Company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Social Sciences &amp; Management - Business Administration</dc:title>
  <dc:creator>henya</dc:creator>
  <cp:lastModifiedBy>benny bornfeld</cp:lastModifiedBy>
  <cp:revision>23</cp:revision>
  <cp:lastPrinted>2011-01-16T12:33:00Z</cp:lastPrinted>
  <dcterms:created xsi:type="dcterms:W3CDTF">2017-07-09T17:00:00Z</dcterms:created>
  <dcterms:modified xsi:type="dcterms:W3CDTF">2020-06-22T03:00:00Z</dcterms:modified>
</cp:coreProperties>
</file>