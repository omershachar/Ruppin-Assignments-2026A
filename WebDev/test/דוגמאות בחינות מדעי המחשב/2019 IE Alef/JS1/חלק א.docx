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CD443" w14:textId="77777777" w:rsidR="00B24A84" w:rsidRPr="0009059E" w:rsidRDefault="007475B2" w:rsidP="00B24A84">
      <w:pPr>
        <w:pStyle w:val="a8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5A43212" wp14:editId="3721C07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37C20C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001BF735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BE760F7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067FC87A" w14:textId="6492F421" w:rsidR="00244193" w:rsidRDefault="00244193" w:rsidP="00CE7F2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C270D4">
        <w:rPr>
          <w:rFonts w:cs="David" w:hint="cs"/>
          <w:sz w:val="32"/>
          <w:szCs w:val="32"/>
          <w:rtl/>
        </w:rPr>
        <w:t>ט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37121D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F3AA73D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382ED4D5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77A7CB03" w14:textId="54AB49FB" w:rsidR="00165825" w:rsidRPr="00B24A84" w:rsidRDefault="00244193" w:rsidP="00DC425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C270D4">
        <w:rPr>
          <w:rFonts w:cs="David" w:hint="cs"/>
          <w:sz w:val="32"/>
          <w:szCs w:val="32"/>
          <w:rtl/>
        </w:rPr>
        <w:t>1</w:t>
      </w:r>
      <w:r w:rsidR="004930D6">
        <w:rPr>
          <w:rFonts w:cs="David" w:hint="cs"/>
          <w:sz w:val="32"/>
          <w:szCs w:val="32"/>
          <w:rtl/>
        </w:rPr>
        <w:t>.</w:t>
      </w:r>
      <w:r w:rsidR="008E07B5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C270D4">
        <w:rPr>
          <w:rFonts w:cs="David" w:hint="cs"/>
          <w:sz w:val="32"/>
          <w:szCs w:val="32"/>
          <w:rtl/>
        </w:rPr>
        <w:t>9</w:t>
      </w:r>
    </w:p>
    <w:p w14:paraId="7B2437E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3781CF5F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9FD2E61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50E901EC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15FBADE7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734B315C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26B18A56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0414DF16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2FBEFA4D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4C95355D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32CFF03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403FE1D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DC7E772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2906E14C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07FDF53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34B4A88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11B123D3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3B809A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565727C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689CFA04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693062A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45ED3A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5AA78E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7ECFD8D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69C7E4F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A6D1FC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7ED2819E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6CC378C4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21FCE679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7E227FC1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0C8BFA1D" w14:textId="77777777" w:rsidR="004930D6" w:rsidRPr="00D9597F" w:rsidRDefault="004930D6" w:rsidP="00CE7F2D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</w:t>
      </w:r>
      <w:r w:rsidR="00CE7F2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16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7106ECB2" w14:textId="77777777" w:rsidR="004930D6" w:rsidRPr="00D9597F" w:rsidRDefault="004930D6" w:rsidP="00794B7E">
      <w:pPr>
        <w:ind w:left="360"/>
        <w:rPr>
          <w:rFonts w:cs="Times New Roman"/>
          <w:color w:val="000000"/>
        </w:rPr>
      </w:pPr>
      <w:r w:rsidRPr="00D9597F">
        <w:rPr>
          <w:rFonts w:cs="Times New Roman" w:hint="cs"/>
          <w:color w:val="000000"/>
          <w:rtl/>
        </w:rPr>
        <w:t xml:space="preserve">ענה בקצרה </w:t>
      </w:r>
      <w:r w:rsidR="00E1050F">
        <w:rPr>
          <w:rFonts w:cs="Times New Roman" w:hint="cs"/>
          <w:color w:val="000000"/>
          <w:rtl/>
        </w:rPr>
        <w:t>(</w:t>
      </w:r>
      <w:r w:rsidRPr="00D9597F">
        <w:rPr>
          <w:rFonts w:cs="Times New Roman" w:hint="cs"/>
          <w:color w:val="000000"/>
          <w:rtl/>
        </w:rPr>
        <w:t>עד 10 שורות על כל אחת מהשאלות</w:t>
      </w:r>
      <w:r w:rsidR="00E1050F">
        <w:rPr>
          <w:rFonts w:cs="Times New Roman" w:hint="cs"/>
          <w:color w:val="000000"/>
          <w:rtl/>
        </w:rPr>
        <w:t>)</w:t>
      </w:r>
      <w:r w:rsidRPr="00D9597F">
        <w:rPr>
          <w:rFonts w:cs="Times New Roman" w:hint="cs"/>
          <w:color w:val="000000"/>
          <w:rtl/>
        </w:rPr>
        <w:t xml:space="preserve">, </w:t>
      </w:r>
      <w:r w:rsidR="00E1050F">
        <w:rPr>
          <w:rFonts w:cs="Times New Roman" w:hint="cs"/>
          <w:color w:val="000000"/>
          <w:rtl/>
        </w:rPr>
        <w:t>ו</w:t>
      </w:r>
      <w:r w:rsidRPr="00D9597F">
        <w:rPr>
          <w:rFonts w:cs="Times New Roman" w:hint="cs"/>
          <w:color w:val="000000"/>
          <w:rtl/>
        </w:rPr>
        <w:t xml:space="preserve">הוסף תרשימים </w:t>
      </w:r>
      <w:r w:rsidR="00794B7E">
        <w:rPr>
          <w:rFonts w:cs="Times New Roman" w:hint="cs"/>
          <w:color w:val="000000"/>
          <w:rtl/>
        </w:rPr>
        <w:t xml:space="preserve">ודוגמאות היכן שזה </w:t>
      </w:r>
      <w:r w:rsidRPr="00D9597F">
        <w:rPr>
          <w:rFonts w:cs="Times New Roman" w:hint="cs"/>
          <w:color w:val="000000"/>
          <w:rtl/>
        </w:rPr>
        <w:t>רלוונטי.</w:t>
      </w:r>
    </w:p>
    <w:p w14:paraId="31B3516A" w14:textId="77777777" w:rsidR="004930D6" w:rsidRPr="00794B7E" w:rsidRDefault="004930D6" w:rsidP="004930D6">
      <w:pPr>
        <w:rPr>
          <w:rFonts w:cs="Times New Roman"/>
          <w:color w:val="000000"/>
        </w:rPr>
      </w:pPr>
    </w:p>
    <w:p w14:paraId="474726F3" w14:textId="04C8576F" w:rsidR="004930D6" w:rsidRPr="00D9597F" w:rsidRDefault="002035E3" w:rsidP="00757652">
      <w:pPr>
        <w:pStyle w:val="ac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מה זה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localStorage</w:t>
      </w:r>
      <w:r w:rsidR="00CE7F2D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?</w:t>
      </w:r>
      <w:r w:rsidR="009934E0"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 xml:space="preserve"> </w:t>
      </w:r>
      <w:r w:rsidR="009934E0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תאר את המבנה שלו ותכונותיו. </w:t>
      </w:r>
      <w:r w:rsidR="00D438E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כיצד ניתן לשמור באמצעותו אובייקט?</w:t>
      </w:r>
    </w:p>
    <w:p w14:paraId="0FAE1125" w14:textId="5E5ED626" w:rsidR="00794B7E" w:rsidRPr="00F16C32" w:rsidRDefault="002035E3" w:rsidP="007917B2">
      <w:pPr>
        <w:pStyle w:val="ac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מהו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bind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של פונקציה ב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ES6</w:t>
      </w:r>
      <w:r w:rsidR="007917B2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.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למה הוא נדרש? תן דוגמת קוד.</w:t>
      </w:r>
    </w:p>
    <w:p w14:paraId="23D47C41" w14:textId="4732694F" w:rsidR="004930D6" w:rsidRDefault="00BB1E42" w:rsidP="00BB1E42">
      <w:pPr>
        <w:pStyle w:val="ac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מנה 2 יתרונות מרכזיים ו2 חסרונות מרכזיים של עבודה עם </w:t>
      </w:r>
      <w:r w:rsidR="002035E3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ספריה דוגמת </w:t>
      </w:r>
      <w:r w:rsidR="002035E3"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jQuery</w:t>
      </w:r>
      <w:r w:rsidR="002035E3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.</w:t>
      </w:r>
    </w:p>
    <w:p w14:paraId="29AF8BDA" w14:textId="1E899A98" w:rsidR="000C0BC6" w:rsidRPr="00D9597F" w:rsidRDefault="002035E3" w:rsidP="00901D5A">
      <w:pPr>
        <w:pStyle w:val="ac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4"/>
          <w:szCs w:val="28"/>
          <w:rtl/>
          <w:lang w:eastAsia="he-IL"/>
        </w:rPr>
      </w:pP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מהו ה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box model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lang w:eastAsia="he-IL"/>
        </w:rPr>
        <w:t xml:space="preserve"> 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</w:t>
      </w:r>
      <w:r w:rsidR="002F73D4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של </w:t>
      </w:r>
      <w:r w:rsidR="002F73D4">
        <w:rPr>
          <w:rFonts w:ascii="Times New Roman" w:eastAsia="Times New Roman" w:hAnsi="Times New Roman" w:cs="Times New Roman" w:hint="cs"/>
          <w:color w:val="000000"/>
          <w:sz w:val="24"/>
          <w:szCs w:val="28"/>
          <w:lang w:eastAsia="he-IL"/>
        </w:rPr>
        <w:t>CSS</w:t>
      </w:r>
      <w:bookmarkStart w:id="0" w:name="_GoBack"/>
      <w:bookmarkEnd w:id="0"/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?</w:t>
      </w:r>
      <w:r w:rsidR="00D438E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הצג גם באמצעות שרטוט.</w:t>
      </w:r>
    </w:p>
    <w:p w14:paraId="4E94F38D" w14:textId="77777777" w:rsidR="004930D6" w:rsidRDefault="004930D6" w:rsidP="004930D6">
      <w:pPr>
        <w:rPr>
          <w:rtl/>
        </w:rPr>
      </w:pPr>
    </w:p>
    <w:p w14:paraId="43503B65" w14:textId="4A768C72" w:rsidR="004930D6" w:rsidRDefault="004930D6" w:rsidP="00BC75DC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40F6BE5E" w14:textId="2C3AC621" w:rsidR="00D438E6" w:rsidRDefault="00D438E6" w:rsidP="00D438E6">
      <w:pPr>
        <w:rPr>
          <w:rFonts w:ascii="Consolas" w:hAnsi="Consolas" w:cstheme="minorBidi"/>
          <w:b/>
          <w:bCs/>
          <w:szCs w:val="24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בהינת</w:t>
      </w:r>
      <w:r>
        <w:rPr>
          <w:rFonts w:ascii="Consolas" w:hAnsi="Consolas" w:cstheme="minorBidi" w:hint="eastAsia"/>
          <w:szCs w:val="24"/>
          <w:rtl/>
          <w:lang w:eastAsia="en-US"/>
        </w:rPr>
        <w:t>ן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העיצוב,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 והגדלים</w:t>
      </w:r>
    </w:p>
    <w:p w14:paraId="2EEE0B14" w14:textId="77777777" w:rsidR="00D438E6" w:rsidRPr="00D438E6" w:rsidRDefault="00D438E6" w:rsidP="00D438E6">
      <w:pPr>
        <w:rPr>
          <w:rFonts w:cs="Times New Roman"/>
          <w:b/>
          <w:bCs/>
          <w:color w:val="000000"/>
        </w:rPr>
      </w:pPr>
    </w:p>
    <w:p w14:paraId="36D764A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style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type</w:t>
      </w:r>
      <w:r w:rsidRPr="00D438E6">
        <w:rPr>
          <w:rFonts w:ascii="Consolas" w:hAnsi="Consolas" w:cs="Consolas"/>
          <w:color w:val="0000FF"/>
          <w:sz w:val="19"/>
          <w:szCs w:val="19"/>
        </w:rPr>
        <w:t>="text/css"&gt;</w:t>
      </w:r>
    </w:p>
    <w:p w14:paraId="003D5CAC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4D18EB94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#container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012765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1000px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6F52CD3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600px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56974FC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5DC8A4B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#container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800000"/>
          <w:sz w:val="19"/>
          <w:szCs w:val="19"/>
        </w:rPr>
        <w:t>&gt;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8B2228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float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left</w:t>
      </w:r>
    </w:p>
    <w:p w14:paraId="64E39997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A881C2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#d1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2AC1BDF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60%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FB5F37B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100%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24A9BBC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background-color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red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3456446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24974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#d2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ECBCA46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width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40%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B1B863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50%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29F9D5D0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background-color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Pr="00D438E6">
        <w:rPr>
          <w:rFonts w:ascii="Consolas" w:hAnsi="Consolas" w:cs="Consolas"/>
          <w:color w:val="0000FF"/>
          <w:sz w:val="19"/>
          <w:szCs w:val="19"/>
        </w:rPr>
        <w:t>green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708C458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05367D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AC468D2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border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20px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0000FF"/>
          <w:sz w:val="19"/>
          <w:szCs w:val="19"/>
        </w:rPr>
        <w:t>solid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0000FF"/>
          <w:sz w:val="19"/>
          <w:szCs w:val="19"/>
        </w:rPr>
        <w:t>black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BF60A7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height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100px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38FC70B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text-align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center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477BFAA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FF0000"/>
          <w:sz w:val="19"/>
          <w:szCs w:val="19"/>
        </w:rPr>
        <w:t>margin-top</w:t>
      </w:r>
      <w:r w:rsidRPr="00D438E6">
        <w:rPr>
          <w:rFonts w:ascii="Consolas" w:hAnsi="Consolas" w:cs="Consolas"/>
          <w:color w:val="000000"/>
          <w:sz w:val="19"/>
          <w:szCs w:val="19"/>
        </w:rPr>
        <w:t>:</w:t>
      </w:r>
      <w:r w:rsidRPr="00D438E6">
        <w:rPr>
          <w:rFonts w:ascii="Consolas" w:hAnsi="Consolas" w:cs="Consolas"/>
          <w:color w:val="0000FF"/>
          <w:sz w:val="19"/>
          <w:szCs w:val="19"/>
        </w:rPr>
        <w:t>50px</w:t>
      </w:r>
      <w:r w:rsidRPr="00D438E6">
        <w:rPr>
          <w:rFonts w:ascii="Consolas" w:hAnsi="Consolas" w:cs="Consolas"/>
          <w:color w:val="000000"/>
          <w:sz w:val="19"/>
          <w:szCs w:val="19"/>
        </w:rPr>
        <w:t>;</w:t>
      </w:r>
    </w:p>
    <w:p w14:paraId="7A4B0BD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C13168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353C242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style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6F5044E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7571281D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111CCFA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head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195721E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body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3EBC1B1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516742F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="container"&gt;</w:t>
      </w:r>
    </w:p>
    <w:p w14:paraId="01805413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="d1"&gt;</w:t>
      </w:r>
    </w:p>
    <w:p w14:paraId="332610A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D1</w:t>
      </w:r>
    </w:p>
    <w:p w14:paraId="565AAA6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6F47B918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438E6">
        <w:rPr>
          <w:rFonts w:ascii="Consolas" w:hAnsi="Consolas" w:cs="Consolas"/>
          <w:color w:val="FF0000"/>
          <w:sz w:val="19"/>
          <w:szCs w:val="19"/>
        </w:rPr>
        <w:t>id</w:t>
      </w:r>
      <w:r w:rsidRPr="00D438E6">
        <w:rPr>
          <w:rFonts w:ascii="Consolas" w:hAnsi="Consolas" w:cs="Consolas"/>
          <w:color w:val="0000FF"/>
          <w:sz w:val="19"/>
          <w:szCs w:val="19"/>
        </w:rPr>
        <w:t>="d2"&gt;</w:t>
      </w:r>
    </w:p>
    <w:p w14:paraId="2D94D27E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  <w:r w:rsidRPr="00D438E6">
        <w:rPr>
          <w:rFonts w:ascii="Consolas" w:hAnsi="Consolas" w:cs="Consolas"/>
          <w:color w:val="000000"/>
          <w:sz w:val="19"/>
          <w:szCs w:val="19"/>
        </w:rPr>
        <w:t>P1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p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415C008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018CB281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  <w:r w:rsidRPr="00D438E6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div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0DA8BD95" w14:textId="77777777" w:rsidR="00D438E6" w:rsidRPr="00D438E6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3880233A" w14:textId="1D7DB1E2" w:rsidR="00D438E6" w:rsidRPr="00D438E6" w:rsidRDefault="00D438E6" w:rsidP="00D438E6">
      <w:pPr>
        <w:bidi w:val="0"/>
        <w:ind w:left="360"/>
        <w:rPr>
          <w:rFonts w:cs="Times New Roman"/>
          <w:b/>
          <w:bCs/>
          <w:color w:val="000000"/>
        </w:rPr>
      </w:pPr>
      <w:r w:rsidRPr="00D438E6">
        <w:rPr>
          <w:rFonts w:ascii="Consolas" w:hAnsi="Consolas" w:cs="Consolas"/>
          <w:color w:val="0000FF"/>
          <w:sz w:val="19"/>
          <w:szCs w:val="19"/>
        </w:rPr>
        <w:t>&lt;/</w:t>
      </w:r>
      <w:r w:rsidRPr="00D438E6">
        <w:rPr>
          <w:rFonts w:ascii="Consolas" w:hAnsi="Consolas" w:cs="Consolas"/>
          <w:color w:val="800000"/>
          <w:sz w:val="19"/>
          <w:szCs w:val="19"/>
        </w:rPr>
        <w:t>body</w:t>
      </w:r>
      <w:r w:rsidRPr="00D438E6">
        <w:rPr>
          <w:rFonts w:ascii="Consolas" w:hAnsi="Consolas" w:cs="Consolas"/>
          <w:color w:val="0000FF"/>
          <w:sz w:val="19"/>
          <w:szCs w:val="19"/>
        </w:rPr>
        <w:t>&gt;</w:t>
      </w:r>
    </w:p>
    <w:p w14:paraId="73C9AAF5" w14:textId="1AB068E0" w:rsidR="00D438E6" w:rsidRDefault="00D438E6" w:rsidP="00D438E6">
      <w:pPr>
        <w:rPr>
          <w:rFonts w:cs="Times New Roman"/>
          <w:b/>
          <w:bCs/>
          <w:color w:val="000000"/>
        </w:rPr>
      </w:pPr>
    </w:p>
    <w:p w14:paraId="7CB41431" w14:textId="77777777" w:rsidR="00D438E6" w:rsidRPr="00D438E6" w:rsidRDefault="00D438E6" w:rsidP="00D438E6">
      <w:pPr>
        <w:rPr>
          <w:rFonts w:cs="Times New Roman"/>
          <w:b/>
          <w:bCs/>
          <w:color w:val="000000"/>
          <w:rtl/>
        </w:rPr>
      </w:pPr>
    </w:p>
    <w:p w14:paraId="34136B2B" w14:textId="77777777" w:rsidR="00901D5A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</w:t>
      </w:r>
    </w:p>
    <w:p w14:paraId="14CE2FB1" w14:textId="77777777" w:rsid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1DD474F" w14:textId="77777777" w:rsidR="00202735" w:rsidRPr="00135684" w:rsidRDefault="00202735" w:rsidP="00202735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</w:p>
    <w:p w14:paraId="410554E0" w14:textId="77777777" w:rsidR="004930D6" w:rsidRPr="00D9597F" w:rsidRDefault="004930D6" w:rsidP="00C00AAA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C00AAA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0495F18A" w14:textId="77777777" w:rsidR="006D10B1" w:rsidRDefault="006D10B1" w:rsidP="006D10B1">
      <w:pPr>
        <w:ind w:left="360"/>
        <w:rPr>
          <w:rtl/>
        </w:rPr>
      </w:pPr>
    </w:p>
    <w:p w14:paraId="075FFEA6" w14:textId="77777777" w:rsidR="006D10B1" w:rsidRDefault="006D10B1" w:rsidP="00C00AAA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</w:t>
      </w:r>
      <w:r w:rsidR="00C00AAA">
        <w:rPr>
          <w:rFonts w:hint="cs"/>
          <w:rtl/>
        </w:rPr>
        <w:t>מ</w:t>
      </w:r>
      <w:r w:rsidR="00BC75DC">
        <w:rPr>
          <w:rFonts w:hint="cs"/>
          <w:rtl/>
        </w:rPr>
        <w:t xml:space="preserve">ארבעת </w:t>
      </w:r>
      <w:r w:rsidR="00C00AAA">
        <w:rPr>
          <w:rFonts w:hint="cs"/>
          <w:rtl/>
        </w:rPr>
        <w:t>ה</w:t>
      </w:r>
      <w:r w:rsidR="00C00AAA" w:rsidRPr="00C00AAA">
        <w:rPr>
          <w:b/>
          <w:bCs/>
          <w:sz w:val="32"/>
          <w:szCs w:val="36"/>
        </w:rPr>
        <w:t>p</w:t>
      </w:r>
      <w:r w:rsidR="00C00AAA">
        <w:t xml:space="preserve"> </w:t>
      </w:r>
      <w:r>
        <w:rPr>
          <w:rFonts w:hint="cs"/>
          <w:rtl/>
        </w:rPr>
        <w:t xml:space="preserve"> בדף:</w:t>
      </w:r>
    </w:p>
    <w:p w14:paraId="08B8CCAC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34D577F7" w14:textId="654406C6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type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="text/css"&gt;</w:t>
      </w:r>
    </w:p>
    <w:p w14:paraId="7C6807E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3E05476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#d1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6B91CDC7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red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390397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5EF8582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7859A6A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.c1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25C3FF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green</w:t>
      </w:r>
    </w:p>
    <w:p w14:paraId="480FEAE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5B4AFB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FC6A221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#p2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24695D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blue</w:t>
      </w:r>
    </w:p>
    <w:p w14:paraId="08F0433D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0450299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2595D8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#p3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0966CB2F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yellow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478D7F33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1A55990D" w14:textId="330D576C" w:rsidR="00D438E6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63A9B98" w14:textId="650D8796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lang w:eastAsia="en-US"/>
        </w:rPr>
        <w:t>d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iv</w:t>
      </w:r>
      <w:r>
        <w:rPr>
          <w:rFonts w:ascii="Consolas" w:hAnsi="Consolas" w:cs="Consolas"/>
          <w:color w:val="800000"/>
          <w:szCs w:val="24"/>
          <w:lang w:eastAsia="en-US"/>
        </w:rPr>
        <w:t xml:space="preserve"> 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#p</w:t>
      </w:r>
      <w:r>
        <w:rPr>
          <w:rFonts w:ascii="Consolas" w:hAnsi="Consolas" w:cs="Consolas"/>
          <w:color w:val="800000"/>
          <w:szCs w:val="24"/>
          <w:lang w:eastAsia="en-US"/>
        </w:rPr>
        <w:t>4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{</w:t>
      </w:r>
    </w:p>
    <w:p w14:paraId="216FED70" w14:textId="40EEAA25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background-color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:</w:t>
      </w:r>
      <w:r>
        <w:rPr>
          <w:rFonts w:ascii="Consolas" w:hAnsi="Consolas" w:cs="Consolas"/>
          <w:color w:val="0000FF"/>
          <w:szCs w:val="24"/>
          <w:lang w:eastAsia="en-US"/>
        </w:rPr>
        <w:t>pink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;</w:t>
      </w:r>
    </w:p>
    <w:p w14:paraId="5DF4A5A5" w14:textId="77777777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21DFA041" w14:textId="5BB44E5E" w:rsidR="009934E0" w:rsidRPr="00181E92" w:rsidRDefault="009934E0" w:rsidP="009934E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60DD532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</w:p>
    <w:p w14:paraId="25CCBBD1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A4E0BE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5F2C7C7B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head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8B05E6A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body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122D94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20F671A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="d1"&gt;</w:t>
      </w:r>
    </w:p>
    <w:p w14:paraId="2972ECFC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="d11"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class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="c1"&gt;</w:t>
      </w:r>
    </w:p>
    <w:p w14:paraId="38FA46CE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P1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747B1CB5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32093DB9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="p2"&gt;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P2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791A053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="p3"&gt;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P3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18C059E2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div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264502C1" w14:textId="0B5766BF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="009934E0">
        <w:rPr>
          <w:rFonts w:ascii="Consolas" w:hAnsi="Consolas" w:cs="Consolas"/>
          <w:color w:val="800000"/>
          <w:szCs w:val="24"/>
          <w:lang w:eastAsia="en-US"/>
        </w:rPr>
        <w:t xml:space="preserve"> </w:t>
      </w:r>
      <w:r w:rsidR="009934E0" w:rsidRPr="00181E92">
        <w:rPr>
          <w:rFonts w:ascii="Consolas" w:hAnsi="Consolas" w:cs="Consolas"/>
          <w:color w:val="FF0000"/>
          <w:szCs w:val="24"/>
          <w:lang w:eastAsia="en-US"/>
        </w:rPr>
        <w:t>id</w:t>
      </w:r>
      <w:r w:rsidR="009934E0" w:rsidRPr="00181E92">
        <w:rPr>
          <w:rFonts w:ascii="Consolas" w:hAnsi="Consolas" w:cs="Consolas"/>
          <w:color w:val="0000FF"/>
          <w:szCs w:val="24"/>
          <w:lang w:eastAsia="en-US"/>
        </w:rPr>
        <w:t>="</w:t>
      </w:r>
      <w:r w:rsidR="009934E0">
        <w:rPr>
          <w:rFonts w:ascii="Consolas" w:hAnsi="Consolas" w:cs="Consolas"/>
          <w:color w:val="0000FF"/>
          <w:szCs w:val="24"/>
          <w:lang w:eastAsia="en-US"/>
        </w:rPr>
        <w:t>p4</w:t>
      </w:r>
      <w:r w:rsidR="009934E0" w:rsidRPr="00181E92">
        <w:rPr>
          <w:rFonts w:ascii="Consolas" w:hAnsi="Consolas" w:cs="Consolas"/>
          <w:color w:val="0000FF"/>
          <w:szCs w:val="24"/>
          <w:lang w:eastAsia="en-US"/>
        </w:rPr>
        <w:t>"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>P</w:t>
      </w:r>
      <w:r w:rsidR="009934E0">
        <w:rPr>
          <w:rFonts w:ascii="Consolas" w:hAnsi="Consolas" w:cs="Consolas" w:hint="cs"/>
          <w:color w:val="000000"/>
          <w:szCs w:val="24"/>
          <w:rtl/>
          <w:lang w:eastAsia="en-US"/>
        </w:rPr>
        <w:t>4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p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0875CD0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240061F8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body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6EAD54D6" w14:textId="3DBB28BB" w:rsidR="00594845" w:rsidRPr="00181E92" w:rsidRDefault="00D438E6" w:rsidP="00D438E6">
      <w:pPr>
        <w:bidi w:val="0"/>
        <w:rPr>
          <w:rFonts w:cs="Times New Roman"/>
          <w:b/>
          <w:bCs/>
          <w:color w:val="000000"/>
          <w:szCs w:val="24"/>
          <w:rtl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html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0A9C8743" w14:textId="7DC4BEA1" w:rsidR="00D438E6" w:rsidRDefault="00D438E6">
      <w:pPr>
        <w:bidi w:val="0"/>
        <w:rPr>
          <w:rFonts w:cs="Times New Roman"/>
          <w:b/>
          <w:bCs/>
          <w:color w:val="000000"/>
          <w:rtl/>
        </w:rPr>
      </w:pPr>
      <w:r>
        <w:rPr>
          <w:rFonts w:cs="Times New Roman"/>
          <w:b/>
          <w:bCs/>
          <w:color w:val="000000"/>
          <w:rtl/>
        </w:rPr>
        <w:br w:type="page"/>
      </w:r>
    </w:p>
    <w:p w14:paraId="7FD22B7C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31FDD003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7121BF2E" w14:textId="77777777" w:rsidR="004930D6" w:rsidRPr="00D9597F" w:rsidRDefault="004930D6" w:rsidP="00BC75DC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36B03B7A" w14:textId="77777777" w:rsidR="00202735" w:rsidRDefault="00202735" w:rsidP="00202735">
      <w:pPr>
        <w:rPr>
          <w:rtl/>
        </w:rPr>
      </w:pPr>
    </w:p>
    <w:p w14:paraId="21E6833A" w14:textId="77777777" w:rsidR="00202735" w:rsidRPr="00D9597F" w:rsidRDefault="002955DE" w:rsidP="00594845">
      <w:pPr>
        <w:pStyle w:val="ac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מה </w:t>
      </w:r>
      <w:r w:rsidR="00594845">
        <w:rPr>
          <w:rFonts w:asciiTheme="majorBidi" w:hAnsiTheme="majorBidi" w:cstheme="majorBidi" w:hint="cs"/>
          <w:sz w:val="28"/>
          <w:szCs w:val="28"/>
          <w:rtl/>
        </w:rPr>
        <w:t>ידפיס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הקוד הבא</w:t>
      </w:r>
      <w:r w:rsidR="007661E3">
        <w:rPr>
          <w:rFonts w:asciiTheme="majorBidi" w:hAnsiTheme="majorBidi" w:cstheme="majorBidi" w:hint="cs"/>
          <w:sz w:val="28"/>
          <w:szCs w:val="28"/>
          <w:rtl/>
        </w:rPr>
        <w:t>?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נמק.</w:t>
      </w:r>
    </w:p>
    <w:p w14:paraId="44F3F203" w14:textId="266EB1C6" w:rsidR="00C270D4" w:rsidRPr="00C270D4" w:rsidRDefault="00C270D4" w:rsidP="00C270D4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</w:rPr>
      </w:pPr>
      <w:r w:rsidRPr="00C270D4">
        <w:rPr>
          <w:rFonts w:ascii="Consolas" w:hAnsi="Consolas" w:cs="Consolas"/>
          <w:color w:val="000000"/>
          <w:szCs w:val="24"/>
        </w:rPr>
        <w:t xml:space="preserve">    arr = [</w:t>
      </w:r>
      <w:r w:rsidRPr="00C270D4">
        <w:rPr>
          <w:rFonts w:ascii="Consolas" w:hAnsi="Consolas" w:cs="Consolas"/>
          <w:color w:val="A31515"/>
          <w:szCs w:val="24"/>
        </w:rPr>
        <w:t>"a"</w:t>
      </w:r>
      <w:r w:rsidRPr="00C270D4">
        <w:rPr>
          <w:rFonts w:ascii="Consolas" w:hAnsi="Consolas" w:cs="Consolas"/>
          <w:color w:val="000000"/>
          <w:szCs w:val="24"/>
        </w:rPr>
        <w:t xml:space="preserve">, </w:t>
      </w:r>
      <w:r w:rsidRPr="00C270D4">
        <w:rPr>
          <w:rFonts w:ascii="Consolas" w:hAnsi="Consolas" w:cs="Consolas"/>
          <w:color w:val="A31515"/>
          <w:szCs w:val="24"/>
        </w:rPr>
        <w:t>"b"</w:t>
      </w:r>
      <w:r w:rsidRPr="00C270D4">
        <w:rPr>
          <w:rFonts w:ascii="Consolas" w:hAnsi="Consolas" w:cs="Consolas"/>
          <w:color w:val="000000"/>
          <w:szCs w:val="24"/>
        </w:rPr>
        <w:t xml:space="preserve">, </w:t>
      </w:r>
      <w:r w:rsidRPr="00C270D4">
        <w:rPr>
          <w:rFonts w:ascii="Consolas" w:hAnsi="Consolas" w:cs="Consolas"/>
          <w:color w:val="A31515"/>
          <w:szCs w:val="24"/>
        </w:rPr>
        <w:t>"c"</w:t>
      </w:r>
      <w:r w:rsidRPr="00C270D4">
        <w:rPr>
          <w:rFonts w:ascii="Consolas" w:hAnsi="Consolas" w:cs="Consolas"/>
          <w:color w:val="000000"/>
          <w:szCs w:val="24"/>
        </w:rPr>
        <w:t>]</w:t>
      </w:r>
    </w:p>
    <w:p w14:paraId="590846CD" w14:textId="7FA6B265" w:rsidR="0066064A" w:rsidRPr="00C270D4" w:rsidRDefault="00C270D4" w:rsidP="00C270D4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40"/>
          <w:szCs w:val="40"/>
          <w:shd w:val="clear" w:color="auto" w:fill="FFFFFF"/>
          <w:rtl/>
        </w:rPr>
      </w:pPr>
      <w:r w:rsidRPr="00C270D4">
        <w:rPr>
          <w:rFonts w:ascii="Consolas" w:hAnsi="Consolas" w:cs="Consolas"/>
          <w:color w:val="000000"/>
          <w:szCs w:val="24"/>
        </w:rPr>
        <w:t xml:space="preserve">    alert(arr[</w:t>
      </w:r>
      <w:r w:rsidRPr="00C270D4">
        <w:rPr>
          <w:rFonts w:ascii="Consolas" w:hAnsi="Consolas" w:cs="Consolas"/>
          <w:color w:val="A31515"/>
          <w:szCs w:val="24"/>
        </w:rPr>
        <w:t>"a"</w:t>
      </w:r>
      <w:r w:rsidRPr="00C270D4">
        <w:rPr>
          <w:rFonts w:ascii="Consolas" w:hAnsi="Consolas" w:cs="Consolas"/>
          <w:color w:val="000000"/>
          <w:szCs w:val="24"/>
        </w:rPr>
        <w:t>] + arr[</w:t>
      </w:r>
      <w:r w:rsidRPr="00C270D4">
        <w:rPr>
          <w:rFonts w:ascii="Consolas" w:hAnsi="Consolas" w:cs="Consolas"/>
          <w:color w:val="A31515"/>
          <w:szCs w:val="24"/>
        </w:rPr>
        <w:t>"b"</w:t>
      </w:r>
      <w:r w:rsidRPr="00C270D4">
        <w:rPr>
          <w:rFonts w:ascii="Consolas" w:hAnsi="Consolas" w:cs="Consolas"/>
          <w:color w:val="000000"/>
          <w:szCs w:val="24"/>
        </w:rPr>
        <w:t>]);</w:t>
      </w:r>
    </w:p>
    <w:p w14:paraId="184D728A" w14:textId="6E2FE8D4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  <w:rtl/>
        </w:rPr>
      </w:pPr>
    </w:p>
    <w:p w14:paraId="3F03FEE8" w14:textId="1756E7B8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  <w:rtl/>
        </w:rPr>
      </w:pPr>
    </w:p>
    <w:p w14:paraId="7C0444B9" w14:textId="77777777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2D9101E3" w14:textId="77777777" w:rsidR="00E1050F" w:rsidRPr="002955DE" w:rsidRDefault="002955DE" w:rsidP="002955DE">
      <w:pPr>
        <w:pStyle w:val="ac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2F022C05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3B687293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alert(f1());</w:t>
      </w:r>
    </w:p>
    <w:p w14:paraId="31005189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7444D054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function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f1() {</w:t>
      </w:r>
    </w:p>
    <w:p w14:paraId="071B74EC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var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 = 10;</w:t>
      </w:r>
    </w:p>
    <w:p w14:paraId="4361392E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if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(a === 10) {</w:t>
      </w:r>
    </w:p>
    <w:p w14:paraId="03DB8370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let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 = 20;</w:t>
      </w:r>
    </w:p>
    <w:p w14:paraId="174E1E7B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}</w:t>
      </w:r>
    </w:p>
    <w:p w14:paraId="2AF41067" w14:textId="77777777" w:rsidR="00C270D4" w:rsidRP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    </w:t>
      </w:r>
      <w:r w:rsidRPr="00C270D4">
        <w:rPr>
          <w:rFonts w:ascii="Consolas" w:hAnsi="Consolas" w:cs="Consolas"/>
          <w:color w:val="0000FF"/>
          <w:szCs w:val="24"/>
          <w:lang w:eastAsia="en-US"/>
        </w:rPr>
        <w:t>return</w:t>
      </w: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a;</w:t>
      </w:r>
    </w:p>
    <w:p w14:paraId="7DCF5F8E" w14:textId="70261057" w:rsidR="00202735" w:rsidRPr="00C270D4" w:rsidRDefault="00C270D4" w:rsidP="00C270D4">
      <w:pPr>
        <w:bidi w:val="0"/>
        <w:rPr>
          <w:rFonts w:cs="David"/>
          <w:szCs w:val="24"/>
        </w:rPr>
      </w:pPr>
      <w:r w:rsidRPr="00C270D4">
        <w:rPr>
          <w:rFonts w:ascii="Consolas" w:hAnsi="Consolas" w:cs="Consolas"/>
          <w:color w:val="000000"/>
          <w:szCs w:val="24"/>
          <w:lang w:eastAsia="en-US"/>
        </w:rPr>
        <w:t xml:space="preserve">        }</w:t>
      </w:r>
    </w:p>
    <w:p w14:paraId="3C93C9EF" w14:textId="0CB6A999" w:rsidR="00C270D4" w:rsidRDefault="00C270D4" w:rsidP="00CD0715">
      <w:pPr>
        <w:rPr>
          <w:rFonts w:cs="David"/>
          <w:sz w:val="22"/>
          <w:szCs w:val="22"/>
        </w:rPr>
      </w:pPr>
    </w:p>
    <w:p w14:paraId="569508E7" w14:textId="77777777" w:rsidR="00C270D4" w:rsidRDefault="00C270D4" w:rsidP="00CD0715">
      <w:pPr>
        <w:rPr>
          <w:rFonts w:cs="David"/>
          <w:sz w:val="22"/>
          <w:szCs w:val="22"/>
          <w:rtl/>
        </w:rPr>
      </w:pPr>
    </w:p>
    <w:p w14:paraId="1791B9D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4C93D65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5E934C0E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6272E296" w14:textId="77777777" w:rsidR="002035E3" w:rsidRPr="002955DE" w:rsidRDefault="002035E3" w:rsidP="002035E3">
      <w:pPr>
        <w:pStyle w:val="ac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5E80526C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7BE6D086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0DA95F8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6B7CE57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arr = [</w:t>
      </w:r>
    </w:p>
    <w:p w14:paraId="3473DC36" w14:textId="288EC3FC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    { name: </w:t>
      </w:r>
      <w:r w:rsidRPr="002035E3">
        <w:rPr>
          <w:rFonts w:ascii="Consolas" w:hAnsi="Consolas" w:cs="Consolas"/>
          <w:color w:val="A31515"/>
          <w:szCs w:val="24"/>
          <w:lang w:eastAsia="en-US"/>
        </w:rPr>
        <w:t>"tyrion"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, </w:t>
      </w:r>
      <w:r>
        <w:rPr>
          <w:rFonts w:ascii="Consolas" w:hAnsi="Consolas" w:cs="Consolas"/>
          <w:color w:val="000000"/>
          <w:szCs w:val="24"/>
          <w:lang w:eastAsia="en-US"/>
        </w:rPr>
        <w:t xml:space="preserve">  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>age: 35 },</w:t>
      </w:r>
    </w:p>
    <w:p w14:paraId="5BD3E014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    { name: </w:t>
      </w:r>
      <w:r w:rsidRPr="002035E3">
        <w:rPr>
          <w:rFonts w:ascii="Consolas" w:hAnsi="Consolas" w:cs="Consolas"/>
          <w:color w:val="A31515"/>
          <w:szCs w:val="24"/>
          <w:lang w:eastAsia="en-US"/>
        </w:rPr>
        <w:t>"jon snow"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>, age: 30 },</w:t>
      </w:r>
    </w:p>
    <w:p w14:paraId="6A483EA6" w14:textId="148DC2A9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    { name: </w:t>
      </w:r>
      <w:r w:rsidRPr="002035E3">
        <w:rPr>
          <w:rFonts w:ascii="Consolas" w:hAnsi="Consolas" w:cs="Consolas"/>
          <w:color w:val="A31515"/>
          <w:szCs w:val="24"/>
          <w:lang w:eastAsia="en-US"/>
        </w:rPr>
        <w:t>"jamie"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, </w:t>
      </w:r>
      <w:r>
        <w:rPr>
          <w:rFonts w:ascii="Consolas" w:hAnsi="Consolas" w:cs="Consolas"/>
          <w:color w:val="000000"/>
          <w:szCs w:val="24"/>
          <w:lang w:eastAsia="en-US"/>
        </w:rPr>
        <w:t xml:space="preserve">   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>age: 38 },</w:t>
      </w:r>
    </w:p>
    <w:p w14:paraId="709848E8" w14:textId="37CFCEAF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    { name: </w:t>
      </w:r>
      <w:r w:rsidRPr="002035E3">
        <w:rPr>
          <w:rFonts w:ascii="Consolas" w:hAnsi="Consolas" w:cs="Consolas"/>
          <w:color w:val="A31515"/>
          <w:szCs w:val="24"/>
          <w:lang w:eastAsia="en-US"/>
        </w:rPr>
        <w:t>"sersei"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, </w:t>
      </w:r>
      <w:r>
        <w:rPr>
          <w:rFonts w:ascii="Consolas" w:hAnsi="Consolas" w:cs="Consolas"/>
          <w:color w:val="000000"/>
          <w:szCs w:val="24"/>
          <w:lang w:eastAsia="en-US"/>
        </w:rPr>
        <w:t xml:space="preserve">  </w:t>
      </w:r>
      <w:r w:rsidRPr="002035E3">
        <w:rPr>
          <w:rFonts w:ascii="Consolas" w:hAnsi="Consolas" w:cs="Consolas"/>
          <w:color w:val="000000"/>
          <w:szCs w:val="24"/>
          <w:lang w:eastAsia="en-US"/>
        </w:rPr>
        <w:t>age: 40 }</w:t>
      </w:r>
    </w:p>
    <w:p w14:paraId="1D31EDFC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]</w:t>
      </w:r>
    </w:p>
    <w:p w14:paraId="1F83A036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17A5EBEC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carr = arr.map(c =&gt; c.age - 10);</w:t>
      </w:r>
    </w:p>
    <w:p w14:paraId="535867F8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01996785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b = carr.find(age =&gt; age &gt; 25);</w:t>
      </w:r>
    </w:p>
    <w:p w14:paraId="7525054C" w14:textId="77777777" w:rsidR="002035E3" w:rsidRPr="002035E3" w:rsidRDefault="002035E3" w:rsidP="002035E3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</w:p>
    <w:p w14:paraId="3CB83D83" w14:textId="2849265A" w:rsidR="00202735" w:rsidRPr="002035E3" w:rsidRDefault="002035E3" w:rsidP="002035E3">
      <w:pPr>
        <w:bidi w:val="0"/>
        <w:rPr>
          <w:rFonts w:cs="David"/>
          <w:szCs w:val="24"/>
          <w:rtl/>
        </w:rPr>
      </w:pPr>
      <w:r w:rsidRPr="002035E3">
        <w:rPr>
          <w:rFonts w:ascii="Consolas" w:hAnsi="Consolas" w:cs="Consolas"/>
          <w:color w:val="000000"/>
          <w:szCs w:val="24"/>
          <w:lang w:eastAsia="en-US"/>
        </w:rPr>
        <w:t xml:space="preserve">        alert(b);</w:t>
      </w:r>
    </w:p>
    <w:p w14:paraId="031C8C15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936ABA9" w14:textId="77777777" w:rsidR="00901D5A" w:rsidRDefault="00901D5A" w:rsidP="00CD0715">
      <w:pPr>
        <w:rPr>
          <w:rFonts w:cs="David"/>
          <w:sz w:val="22"/>
          <w:szCs w:val="22"/>
          <w:rtl/>
        </w:rPr>
      </w:pPr>
    </w:p>
    <w:p w14:paraId="41646EC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4FAA6ED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EE2BBB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B496C92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0AD7033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2A534" w14:textId="77777777" w:rsidR="00214AA1" w:rsidRDefault="00214AA1">
      <w:r>
        <w:separator/>
      </w:r>
    </w:p>
  </w:endnote>
  <w:endnote w:type="continuationSeparator" w:id="0">
    <w:p w14:paraId="06B387CD" w14:textId="77777777" w:rsidR="00214AA1" w:rsidRDefault="0021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D8578" w14:textId="77777777" w:rsidR="00214AA1" w:rsidRDefault="00214AA1">
      <w:r>
        <w:separator/>
      </w:r>
    </w:p>
  </w:footnote>
  <w:footnote w:type="continuationSeparator" w:id="0">
    <w:p w14:paraId="649476DF" w14:textId="77777777" w:rsidR="00214AA1" w:rsidRDefault="00214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B4D77" w14:textId="77777777" w:rsidR="0074662F" w:rsidRDefault="0074662F" w:rsidP="00046A68">
    <w:pPr>
      <w:pStyle w:val="a3"/>
      <w:jc w:val="right"/>
      <w:rPr>
        <w:rtl/>
      </w:rPr>
    </w:pPr>
  </w:p>
  <w:p w14:paraId="02D7BEB4" w14:textId="77777777" w:rsidR="0074662F" w:rsidRDefault="0074662F">
    <w:pPr>
      <w:pStyle w:val="a6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F67F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52D55"/>
    <w:multiLevelType w:val="hybridMultilevel"/>
    <w:tmpl w:val="EE443996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11"/>
  </w:num>
  <w:num w:numId="8">
    <w:abstractNumId w:val="14"/>
  </w:num>
  <w:num w:numId="9">
    <w:abstractNumId w:val="10"/>
  </w:num>
  <w:num w:numId="10">
    <w:abstractNumId w:val="12"/>
  </w:num>
  <w:num w:numId="11">
    <w:abstractNumId w:val="4"/>
  </w:num>
  <w:num w:numId="12">
    <w:abstractNumId w:val="1"/>
  </w:num>
  <w:num w:numId="13">
    <w:abstractNumId w:val="6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46A68"/>
    <w:rsid w:val="0005571C"/>
    <w:rsid w:val="00055994"/>
    <w:rsid w:val="0009059E"/>
    <w:rsid w:val="000A3D54"/>
    <w:rsid w:val="000C0BC6"/>
    <w:rsid w:val="000C50DF"/>
    <w:rsid w:val="00113449"/>
    <w:rsid w:val="001262C8"/>
    <w:rsid w:val="001344A7"/>
    <w:rsid w:val="00135684"/>
    <w:rsid w:val="00144527"/>
    <w:rsid w:val="00165825"/>
    <w:rsid w:val="0016692B"/>
    <w:rsid w:val="001701D0"/>
    <w:rsid w:val="00181C0C"/>
    <w:rsid w:val="00181E92"/>
    <w:rsid w:val="00193642"/>
    <w:rsid w:val="001A6E3C"/>
    <w:rsid w:val="001B37B2"/>
    <w:rsid w:val="00202735"/>
    <w:rsid w:val="002035E3"/>
    <w:rsid w:val="00205275"/>
    <w:rsid w:val="0020688C"/>
    <w:rsid w:val="00214AA1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2F73D4"/>
    <w:rsid w:val="00301747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813BD"/>
    <w:rsid w:val="004930D6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B1122"/>
    <w:rsid w:val="008B48B1"/>
    <w:rsid w:val="008B4F13"/>
    <w:rsid w:val="008B6F1C"/>
    <w:rsid w:val="008C2EC6"/>
    <w:rsid w:val="008C7D9F"/>
    <w:rsid w:val="008E07B5"/>
    <w:rsid w:val="008E1A1F"/>
    <w:rsid w:val="00901D5A"/>
    <w:rsid w:val="00921117"/>
    <w:rsid w:val="009369FE"/>
    <w:rsid w:val="00950277"/>
    <w:rsid w:val="009836DB"/>
    <w:rsid w:val="009866BE"/>
    <w:rsid w:val="009934E0"/>
    <w:rsid w:val="009A3790"/>
    <w:rsid w:val="009C33A1"/>
    <w:rsid w:val="00A06924"/>
    <w:rsid w:val="00A2028D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B1E42"/>
    <w:rsid w:val="00BC75DC"/>
    <w:rsid w:val="00BF0875"/>
    <w:rsid w:val="00C00AAA"/>
    <w:rsid w:val="00C03FD1"/>
    <w:rsid w:val="00C05763"/>
    <w:rsid w:val="00C16165"/>
    <w:rsid w:val="00C270D4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32D32"/>
    <w:rsid w:val="00D438E6"/>
    <w:rsid w:val="00D45F35"/>
    <w:rsid w:val="00D53CF5"/>
    <w:rsid w:val="00D9597F"/>
    <w:rsid w:val="00DA2777"/>
    <w:rsid w:val="00DC4255"/>
    <w:rsid w:val="00DE3FFA"/>
    <w:rsid w:val="00E1050F"/>
    <w:rsid w:val="00E10A43"/>
    <w:rsid w:val="00E12251"/>
    <w:rsid w:val="00E14A43"/>
    <w:rsid w:val="00E56ABA"/>
    <w:rsid w:val="00E97B8F"/>
    <w:rsid w:val="00EA2A94"/>
    <w:rsid w:val="00EB6FA8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744D20"/>
  <w15:docId w15:val="{6581AB08-2B3F-4F4A-9E15-0015C718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64762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A64762"/>
    <w:pPr>
      <w:tabs>
        <w:tab w:val="center" w:pos="4320"/>
        <w:tab w:val="right" w:pos="8640"/>
      </w:tabs>
    </w:pPr>
  </w:style>
  <w:style w:type="paragraph" w:styleId="a6">
    <w:name w:val="Body Text"/>
    <w:basedOn w:val="a"/>
    <w:link w:val="a7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a8">
    <w:name w:val="Title"/>
    <w:basedOn w:val="a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a9">
    <w:name w:val="Balloon Text"/>
    <w:basedOn w:val="a"/>
    <w:semiHidden/>
    <w:rsid w:val="00B24A84"/>
    <w:rPr>
      <w:rFonts w:ascii="Tahoma" w:hAnsi="Tahoma" w:cs="Tahoma"/>
      <w:sz w:val="16"/>
      <w:szCs w:val="16"/>
    </w:rPr>
  </w:style>
  <w:style w:type="character" w:customStyle="1" w:styleId="a4">
    <w:name w:val="כותרת עליונה תו"/>
    <w:link w:val="a3"/>
    <w:rsid w:val="0074662F"/>
    <w:rPr>
      <w:rFonts w:cs="Narkisim"/>
      <w:sz w:val="24"/>
      <w:szCs w:val="28"/>
      <w:lang w:eastAsia="he-IL"/>
    </w:rPr>
  </w:style>
  <w:style w:type="character" w:customStyle="1" w:styleId="a7">
    <w:name w:val="גוף טקסט תו"/>
    <w:link w:val="a6"/>
    <w:rsid w:val="0074662F"/>
    <w:rPr>
      <w:rFonts w:cs="Narkisim"/>
      <w:sz w:val="24"/>
      <w:szCs w:val="24"/>
      <w:lang w:eastAsia="he-IL"/>
    </w:rPr>
  </w:style>
  <w:style w:type="paragraph" w:customStyle="1" w:styleId="aa">
    <w:basedOn w:val="a"/>
    <w:next w:val="a8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ab">
    <w:name w:val="Table Grid"/>
    <w:basedOn w:val="a1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57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ציוני ענת</cp:lastModifiedBy>
  <cp:revision>5</cp:revision>
  <cp:lastPrinted>2011-01-16T12:33:00Z</cp:lastPrinted>
  <dcterms:created xsi:type="dcterms:W3CDTF">2019-06-21T21:05:00Z</dcterms:created>
  <dcterms:modified xsi:type="dcterms:W3CDTF">2019-06-24T17:08:00Z</dcterms:modified>
</cp:coreProperties>
</file>