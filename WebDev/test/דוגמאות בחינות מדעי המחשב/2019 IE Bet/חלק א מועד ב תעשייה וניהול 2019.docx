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CD443" w14:textId="77777777" w:rsidR="00B24A84" w:rsidRPr="0009059E" w:rsidRDefault="007475B2" w:rsidP="00B24A84">
      <w:pPr>
        <w:pStyle w:val="Title"/>
        <w:rPr>
          <w:rFonts w:cs="David"/>
          <w:sz w:val="36"/>
          <w:szCs w:val="36"/>
          <w:rtl/>
        </w:rPr>
      </w:pPr>
      <w:r>
        <w:rPr>
          <w:rFonts w:cs="David" w:hint="cs"/>
          <w:noProof/>
          <w:sz w:val="36"/>
          <w:szCs w:val="36"/>
          <w:rtl/>
          <w:lang w:eastAsia="en-US"/>
        </w:rPr>
        <w:drawing>
          <wp:anchor distT="0" distB="0" distL="114300" distR="114300" simplePos="0" relativeHeight="251657728" behindDoc="0" locked="0" layoutInCell="1" allowOverlap="1" wp14:anchorId="75A43212" wp14:editId="3721C07F">
            <wp:simplePos x="0" y="0"/>
            <wp:positionH relativeFrom="column">
              <wp:posOffset>-63500</wp:posOffset>
            </wp:positionH>
            <wp:positionV relativeFrom="paragraph">
              <wp:posOffset>-462280</wp:posOffset>
            </wp:positionV>
            <wp:extent cx="6124575" cy="1162050"/>
            <wp:effectExtent l="19050" t="0" r="9525" b="0"/>
            <wp:wrapThrough wrapText="bothSides">
              <wp:wrapPolygon edited="0">
                <wp:start x="-67" y="0"/>
                <wp:lineTo x="-67" y="21246"/>
                <wp:lineTo x="21634" y="21246"/>
                <wp:lineTo x="21634" y="0"/>
                <wp:lineTo x="-67" y="0"/>
              </wp:wrapPolygon>
            </wp:wrapThrough>
            <wp:docPr id="2" name="תמונה 2" descr="תיאור: C:\Documents and Settings\natalie\Desktop\jpg\header school engineer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תיאור: C:\Documents and Settings\natalie\Desktop\jpg\header school engineerin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237C20C" w14:textId="77777777" w:rsidR="0074662F" w:rsidRDefault="0074662F" w:rsidP="00CD0715">
      <w:pPr>
        <w:spacing w:line="360" w:lineRule="auto"/>
        <w:jc w:val="center"/>
        <w:rPr>
          <w:rFonts w:cs="David"/>
          <w:b/>
          <w:bCs/>
          <w:sz w:val="48"/>
          <w:szCs w:val="48"/>
          <w:rtl/>
        </w:rPr>
      </w:pPr>
    </w:p>
    <w:p w14:paraId="001BF735" w14:textId="77777777" w:rsidR="009C33A1" w:rsidRPr="009C33A1" w:rsidRDefault="009C33A1" w:rsidP="009836DB">
      <w:pPr>
        <w:spacing w:line="360" w:lineRule="auto"/>
        <w:jc w:val="center"/>
        <w:rPr>
          <w:rFonts w:cs="David"/>
          <w:b/>
          <w:bCs/>
          <w:sz w:val="18"/>
          <w:szCs w:val="18"/>
          <w:rtl/>
        </w:rPr>
      </w:pPr>
    </w:p>
    <w:p w14:paraId="4BE760F7" w14:textId="77777777" w:rsidR="0074662F" w:rsidRDefault="00327936" w:rsidP="00C16165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48"/>
          <w:szCs w:val="48"/>
          <w:rtl/>
        </w:rPr>
        <w:t>פיתוח מערכות מידע אינטרנטיות 1</w:t>
      </w:r>
    </w:p>
    <w:p w14:paraId="067FC87A" w14:textId="73146C9D" w:rsidR="00244193" w:rsidRDefault="00244193" w:rsidP="00CE7F2D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>שנה"ל:</w:t>
      </w:r>
      <w:r w:rsidR="0074662F">
        <w:rPr>
          <w:rFonts w:cs="David" w:hint="cs"/>
          <w:sz w:val="32"/>
          <w:szCs w:val="32"/>
          <w:rtl/>
        </w:rPr>
        <w:t xml:space="preserve"> תשע"</w:t>
      </w:r>
      <w:r w:rsidR="00C270D4">
        <w:rPr>
          <w:rFonts w:cs="David" w:hint="cs"/>
          <w:sz w:val="32"/>
          <w:szCs w:val="32"/>
          <w:rtl/>
        </w:rPr>
        <w:t>ט</w:t>
      </w:r>
      <w:r w:rsidR="00CD0715">
        <w:rPr>
          <w:rFonts w:cs="David" w:hint="cs"/>
          <w:sz w:val="32"/>
          <w:szCs w:val="32"/>
          <w:rtl/>
        </w:rPr>
        <w:t xml:space="preserve"> </w:t>
      </w:r>
      <w:r w:rsidRPr="00B24A84">
        <w:rPr>
          <w:rFonts w:cs="David" w:hint="cs"/>
          <w:sz w:val="32"/>
          <w:szCs w:val="32"/>
          <w:rtl/>
        </w:rPr>
        <w:tab/>
        <w:t xml:space="preserve">סמסטר: </w:t>
      </w:r>
      <w:r w:rsidR="00313643">
        <w:rPr>
          <w:rFonts w:cs="David" w:hint="cs"/>
          <w:i/>
          <w:iCs/>
          <w:sz w:val="32"/>
          <w:szCs w:val="32"/>
          <w:rtl/>
        </w:rPr>
        <w:t>ב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  <w:r w:rsidRPr="00B24A84">
        <w:rPr>
          <w:rFonts w:cs="David" w:hint="cs"/>
          <w:b/>
          <w:bCs/>
          <w:sz w:val="32"/>
          <w:szCs w:val="32"/>
          <w:rtl/>
        </w:rPr>
        <w:tab/>
        <w:t xml:space="preserve"> </w:t>
      </w:r>
      <w:r w:rsidRPr="00B24A84">
        <w:rPr>
          <w:rFonts w:cs="David" w:hint="cs"/>
          <w:sz w:val="32"/>
          <w:szCs w:val="32"/>
          <w:rtl/>
        </w:rPr>
        <w:t xml:space="preserve">מועד: </w:t>
      </w:r>
      <w:r w:rsidR="00866593">
        <w:rPr>
          <w:rFonts w:cs="David" w:hint="cs"/>
          <w:i/>
          <w:iCs/>
          <w:sz w:val="32"/>
          <w:szCs w:val="32"/>
          <w:rtl/>
        </w:rPr>
        <w:t>ב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</w:p>
    <w:p w14:paraId="6F3AA73D" w14:textId="77777777" w:rsidR="004930D6" w:rsidRPr="00B24A84" w:rsidRDefault="004930D6" w:rsidP="003517AC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32"/>
          <w:szCs w:val="32"/>
          <w:rtl/>
        </w:rPr>
        <w:t>חלק א'</w:t>
      </w:r>
    </w:p>
    <w:p w14:paraId="382ED4D5" w14:textId="77777777" w:rsidR="00B24A84" w:rsidRDefault="00B24A84" w:rsidP="00B24A84">
      <w:pPr>
        <w:spacing w:line="360" w:lineRule="auto"/>
        <w:jc w:val="center"/>
        <w:rPr>
          <w:rFonts w:cs="David"/>
          <w:sz w:val="32"/>
          <w:szCs w:val="32"/>
          <w:rtl/>
        </w:rPr>
      </w:pPr>
    </w:p>
    <w:p w14:paraId="77A7CB03" w14:textId="164B0D8E" w:rsidR="00165825" w:rsidRPr="00B24A84" w:rsidRDefault="00244193" w:rsidP="00DC4255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תאריך: </w:t>
      </w:r>
      <w:r w:rsidR="00866593">
        <w:rPr>
          <w:rFonts w:cs="David" w:hint="cs"/>
          <w:sz w:val="32"/>
          <w:szCs w:val="32"/>
          <w:rtl/>
        </w:rPr>
        <w:t>29</w:t>
      </w:r>
      <w:r w:rsidR="004930D6">
        <w:rPr>
          <w:rFonts w:cs="David" w:hint="cs"/>
          <w:sz w:val="32"/>
          <w:szCs w:val="32"/>
          <w:rtl/>
        </w:rPr>
        <w:t>.</w:t>
      </w:r>
      <w:r w:rsidR="008E07B5">
        <w:rPr>
          <w:rFonts w:cs="David" w:hint="cs"/>
          <w:sz w:val="32"/>
          <w:szCs w:val="32"/>
          <w:rtl/>
        </w:rPr>
        <w:t>7</w:t>
      </w:r>
      <w:r w:rsidR="004930D6">
        <w:rPr>
          <w:rFonts w:cs="David" w:hint="cs"/>
          <w:sz w:val="32"/>
          <w:szCs w:val="32"/>
          <w:rtl/>
        </w:rPr>
        <w:t>.201</w:t>
      </w:r>
      <w:r w:rsidR="00C270D4">
        <w:rPr>
          <w:rFonts w:cs="David" w:hint="cs"/>
          <w:sz w:val="32"/>
          <w:szCs w:val="32"/>
          <w:rtl/>
        </w:rPr>
        <w:t>9</w:t>
      </w:r>
    </w:p>
    <w:p w14:paraId="7B2437E9" w14:textId="77777777" w:rsidR="00244193" w:rsidRPr="00B24A84" w:rsidRDefault="0009059E" w:rsidP="003517AC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שם </w:t>
      </w:r>
      <w:r w:rsidR="00244193" w:rsidRPr="00B24A84">
        <w:rPr>
          <w:rFonts w:cs="David" w:hint="cs"/>
          <w:sz w:val="32"/>
          <w:szCs w:val="32"/>
          <w:rtl/>
        </w:rPr>
        <w:t>המרצה:</w:t>
      </w:r>
      <w:r w:rsidR="00DC4255">
        <w:rPr>
          <w:rFonts w:cs="David" w:hint="cs"/>
          <w:sz w:val="32"/>
          <w:szCs w:val="32"/>
          <w:rtl/>
        </w:rPr>
        <w:t xml:space="preserve"> ד"ר</w:t>
      </w:r>
      <w:r w:rsidR="00244193" w:rsidRPr="00B24A84">
        <w:rPr>
          <w:rFonts w:cs="David" w:hint="cs"/>
          <w:sz w:val="32"/>
          <w:szCs w:val="32"/>
          <w:rtl/>
        </w:rPr>
        <w:t xml:space="preserve"> </w:t>
      </w:r>
      <w:r w:rsidR="004930D6">
        <w:rPr>
          <w:rFonts w:cs="David" w:hint="cs"/>
          <w:sz w:val="32"/>
          <w:szCs w:val="32"/>
          <w:rtl/>
        </w:rPr>
        <w:t>בני בורנפלד</w:t>
      </w:r>
      <w:r w:rsidR="00244193" w:rsidRPr="00B24A84">
        <w:rPr>
          <w:rFonts w:cs="David" w:hint="cs"/>
          <w:sz w:val="32"/>
          <w:szCs w:val="32"/>
          <w:rtl/>
        </w:rPr>
        <w:t xml:space="preserve"> </w:t>
      </w:r>
    </w:p>
    <w:p w14:paraId="3781CF5F" w14:textId="77777777" w:rsidR="002602FB" w:rsidRDefault="002602FB" w:rsidP="00B24A84">
      <w:pPr>
        <w:spacing w:line="360" w:lineRule="auto"/>
        <w:ind w:left="360"/>
        <w:rPr>
          <w:rFonts w:cs="David"/>
          <w:sz w:val="28"/>
          <w:rtl/>
        </w:rPr>
      </w:pPr>
    </w:p>
    <w:p w14:paraId="09FD2E61" w14:textId="77777777" w:rsidR="00244193" w:rsidRPr="0074662F" w:rsidRDefault="00244193" w:rsidP="00B24A84">
      <w:pPr>
        <w:spacing w:line="360" w:lineRule="auto"/>
        <w:ind w:left="360"/>
        <w:rPr>
          <w:rFonts w:cs="Times New Roman"/>
          <w:sz w:val="28"/>
          <w:u w:val="single"/>
          <w:rtl/>
        </w:rPr>
      </w:pPr>
      <w:r w:rsidRPr="0074662F">
        <w:rPr>
          <w:rFonts w:cs="Times New Roman"/>
          <w:sz w:val="28"/>
          <w:u w:val="single"/>
          <w:rtl/>
        </w:rPr>
        <w:t>הוראות לנבחן:</w:t>
      </w:r>
    </w:p>
    <w:p w14:paraId="50E901EC" w14:textId="77777777" w:rsidR="0074662F" w:rsidRDefault="00772E8D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>
        <w:rPr>
          <w:rFonts w:cs="Times New Roman" w:hint="cs"/>
          <w:sz w:val="28"/>
          <w:rtl/>
        </w:rPr>
        <w:t>בחלק זה</w:t>
      </w:r>
      <w:r w:rsidR="00CD0715" w:rsidRPr="0074662F">
        <w:rPr>
          <w:rFonts w:cs="Times New Roman"/>
          <w:sz w:val="28"/>
          <w:rtl/>
        </w:rPr>
        <w:t xml:space="preserve"> </w:t>
      </w:r>
      <w:r w:rsidR="004930D6">
        <w:rPr>
          <w:rFonts w:cs="Times New Roman" w:hint="cs"/>
          <w:sz w:val="28"/>
          <w:rtl/>
        </w:rPr>
        <w:t>4</w:t>
      </w:r>
      <w:r w:rsidR="00CD0715" w:rsidRPr="0074662F">
        <w:rPr>
          <w:rFonts w:cs="Times New Roman"/>
          <w:sz w:val="28"/>
          <w:rtl/>
        </w:rPr>
        <w:t xml:space="preserve"> שאלות</w:t>
      </w:r>
      <w:r w:rsidR="004930D6">
        <w:rPr>
          <w:rFonts w:cs="Times New Roman" w:hint="cs"/>
          <w:sz w:val="28"/>
          <w:rtl/>
        </w:rPr>
        <w:t>, עליך לענות על כולן</w:t>
      </w:r>
      <w:r w:rsidR="00CD0715" w:rsidRPr="0074662F">
        <w:rPr>
          <w:rFonts w:cs="Times New Roman"/>
          <w:sz w:val="28"/>
          <w:rtl/>
        </w:rPr>
        <w:t xml:space="preserve"> </w:t>
      </w:r>
    </w:p>
    <w:p w14:paraId="15FBADE7" w14:textId="77777777" w:rsidR="00244193" w:rsidRPr="0074662F" w:rsidRDefault="00CD0715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  <w:rtl/>
        </w:rPr>
      </w:pPr>
      <w:r w:rsidRPr="0074662F">
        <w:rPr>
          <w:rFonts w:cs="Times New Roman"/>
          <w:sz w:val="28"/>
          <w:rtl/>
        </w:rPr>
        <w:t xml:space="preserve">משקל השאלות </w:t>
      </w:r>
      <w:r w:rsidR="004930D6">
        <w:rPr>
          <w:rFonts w:cs="Times New Roman" w:hint="cs"/>
          <w:sz w:val="28"/>
          <w:rtl/>
        </w:rPr>
        <w:t>מצוין ליד כל שאלה</w:t>
      </w:r>
    </w:p>
    <w:p w14:paraId="734B315C" w14:textId="77777777" w:rsidR="00C16165" w:rsidRDefault="00244193" w:rsidP="00C16165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 w:rsidRPr="00C16165">
        <w:rPr>
          <w:rFonts w:cs="Times New Roman"/>
          <w:sz w:val="28"/>
          <w:rtl/>
        </w:rPr>
        <w:t>משך ה</w:t>
      </w:r>
      <w:r w:rsidR="00C16165">
        <w:rPr>
          <w:rFonts w:cs="Times New Roman" w:hint="cs"/>
          <w:sz w:val="28"/>
          <w:rtl/>
        </w:rPr>
        <w:t>בחינה</w:t>
      </w:r>
      <w:r w:rsidR="0074662F" w:rsidRPr="00C16165">
        <w:rPr>
          <w:rFonts w:cs="Times New Roman"/>
          <w:sz w:val="28"/>
          <w:rtl/>
        </w:rPr>
        <w:t xml:space="preserve"> : </w:t>
      </w:r>
      <w:r w:rsidR="004930D6">
        <w:rPr>
          <w:rFonts w:cs="Times New Roman" w:hint="cs"/>
          <w:sz w:val="28"/>
          <w:rtl/>
        </w:rPr>
        <w:t>1 שעה</w:t>
      </w:r>
    </w:p>
    <w:p w14:paraId="26B18A56" w14:textId="77777777" w:rsidR="002602FB" w:rsidRDefault="00244193" w:rsidP="00C16165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</w:rPr>
      </w:pPr>
      <w:r w:rsidRPr="00C16165">
        <w:rPr>
          <w:rFonts w:cs="Times New Roman"/>
          <w:sz w:val="28"/>
          <w:rtl/>
        </w:rPr>
        <w:t xml:space="preserve">חומר עזר </w:t>
      </w:r>
      <w:r w:rsidR="00CD0715" w:rsidRPr="00C16165">
        <w:rPr>
          <w:rFonts w:cs="Times New Roman"/>
          <w:sz w:val="28"/>
          <w:rtl/>
        </w:rPr>
        <w:t xml:space="preserve">: </w:t>
      </w:r>
      <w:r w:rsidR="004930D6" w:rsidRPr="004930D6">
        <w:rPr>
          <w:rFonts w:cs="Times New Roman" w:hint="cs"/>
          <w:sz w:val="28"/>
          <w:rtl/>
        </w:rPr>
        <w:t>אסור כל חומר עזר</w:t>
      </w:r>
    </w:p>
    <w:p w14:paraId="0414DF16" w14:textId="77777777" w:rsidR="00C16165" w:rsidRPr="00C16165" w:rsidRDefault="004930D6" w:rsidP="00C94797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  <w:rtl/>
        </w:rPr>
      </w:pPr>
      <w:r w:rsidRPr="004930D6">
        <w:rPr>
          <w:rFonts w:cs="Times New Roman" w:hint="cs"/>
          <w:sz w:val="28"/>
          <w:rtl/>
        </w:rPr>
        <w:t xml:space="preserve">כתוב את תשובותיך בצורה ברורה </w:t>
      </w:r>
      <w:r w:rsidRPr="00C94797">
        <w:rPr>
          <w:rFonts w:cs="Times New Roman" w:hint="cs"/>
          <w:b/>
          <w:bCs/>
          <w:sz w:val="28"/>
          <w:u w:val="single"/>
          <w:rtl/>
        </w:rPr>
        <w:t>במחברת המצורפת</w:t>
      </w:r>
      <w:r w:rsidRPr="00C94797">
        <w:rPr>
          <w:rFonts w:cs="Times New Roman" w:hint="cs"/>
          <w:b/>
          <w:bCs/>
          <w:sz w:val="28"/>
          <w:rtl/>
        </w:rPr>
        <w:t xml:space="preserve"> </w:t>
      </w:r>
      <w:r w:rsidR="00C94797" w:rsidRPr="00C94797">
        <w:rPr>
          <w:rFonts w:cs="Times New Roman" w:hint="cs"/>
          <w:b/>
          <w:bCs/>
          <w:sz w:val="28"/>
          <w:u w:val="single"/>
          <w:rtl/>
        </w:rPr>
        <w:t>ולא על גבי השאלון</w:t>
      </w:r>
      <w:r w:rsidR="00C94797">
        <w:rPr>
          <w:rFonts w:cs="Times New Roman" w:hint="cs"/>
          <w:b/>
          <w:bCs/>
          <w:sz w:val="28"/>
          <w:u w:val="single"/>
          <w:rtl/>
        </w:rPr>
        <w:t>.</w:t>
      </w:r>
    </w:p>
    <w:p w14:paraId="2FBEFA4D" w14:textId="77777777" w:rsidR="00244193" w:rsidRPr="00C16165" w:rsidRDefault="0074662F" w:rsidP="00C16165">
      <w:pPr>
        <w:spacing w:line="360" w:lineRule="auto"/>
        <w:ind w:left="6480"/>
        <w:rPr>
          <w:rFonts w:cs="Times New Roman"/>
          <w:b/>
          <w:bCs/>
          <w:sz w:val="28"/>
          <w:rtl/>
        </w:rPr>
      </w:pPr>
      <w:r w:rsidRPr="00C16165">
        <w:rPr>
          <w:rFonts w:cs="Times New Roman"/>
          <w:b/>
          <w:bCs/>
          <w:sz w:val="28"/>
          <w:rtl/>
        </w:rPr>
        <w:t xml:space="preserve">בהצלחה </w:t>
      </w:r>
      <w:r w:rsidR="00C16165">
        <w:rPr>
          <w:rFonts w:cs="Times New Roman" w:hint="cs"/>
          <w:b/>
          <w:bCs/>
          <w:sz w:val="28"/>
          <w:rtl/>
        </w:rPr>
        <w:t>!</w:t>
      </w:r>
    </w:p>
    <w:p w14:paraId="4C95355D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132CFF03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403FE1D8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6DC7E772" w14:textId="77777777" w:rsidR="00736F5A" w:rsidRDefault="00736F5A" w:rsidP="00736F5A">
      <w:pPr>
        <w:spacing w:line="240" w:lineRule="atLeast"/>
        <w:ind w:left="516"/>
        <w:rPr>
          <w:rFonts w:cs="Times New Roman"/>
          <w:b/>
          <w:bCs/>
          <w:spacing w:val="60"/>
        </w:rPr>
      </w:pPr>
      <w:r>
        <w:rPr>
          <w:rFonts w:cs="Times New Roman"/>
          <w:b/>
          <w:bCs/>
          <w:color w:val="000000"/>
          <w:rtl/>
        </w:rPr>
        <w:t>שמירה על טוהר הבחינות</w:t>
      </w:r>
    </w:p>
    <w:p w14:paraId="2906E14C" w14:textId="77777777" w:rsidR="00736F5A" w:rsidRDefault="00736F5A" w:rsidP="00736F5A">
      <w:pPr>
        <w:jc w:val="center"/>
        <w:rPr>
          <w:rFonts w:cs="Times New Roman"/>
          <w:b/>
          <w:bCs/>
          <w:color w:val="333399"/>
          <w:spacing w:val="60"/>
        </w:rPr>
      </w:pPr>
    </w:p>
    <w:p w14:paraId="07FDF535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הלימודים במרכז האקדמי רופין מבוססים על אמון בין הסטודנטים לבין המוסד על סגל מוריו ועובדיו. הסטודנטים מצופים להתנהגות ההולמת את כבוד המרכז כמוסד אקדמי ואת מעמדם כסטודנטים.</w:t>
      </w:r>
    </w:p>
    <w:p w14:paraId="34B4A881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2"/>
          <w:szCs w:val="22"/>
          <w:rtl/>
        </w:rPr>
      </w:pPr>
    </w:p>
    <w:p w14:paraId="11B123D3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ידוע לי כי העבירות שלהלן הן עבירות משמעת:</w:t>
      </w:r>
    </w:p>
    <w:p w14:paraId="53B809A7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1.</w:t>
      </w:r>
      <w:r w:rsidR="00587F98">
        <w:rPr>
          <w:rFonts w:cs="Times New Roman" w:hint="cs"/>
          <w:color w:val="000000"/>
          <w:rtl/>
        </w:rPr>
        <w:t xml:space="preserve"> </w:t>
      </w:r>
      <w:r>
        <w:rPr>
          <w:rFonts w:cs="Times New Roman"/>
          <w:color w:val="000000"/>
          <w:rtl/>
        </w:rPr>
        <w:t>הכנסת חומר עזר אסור לבחינה או החזקתו בעת הבחינה.</w:t>
      </w:r>
    </w:p>
    <w:p w14:paraId="565727C1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2.</w:t>
      </w:r>
      <w:r w:rsidR="00587F98">
        <w:rPr>
          <w:rFonts w:cs="Times New Roman" w:hint="cs"/>
          <w:color w:val="000000"/>
          <w:rtl/>
        </w:rPr>
        <w:t xml:space="preserve"> </w:t>
      </w:r>
      <w:r>
        <w:rPr>
          <w:rFonts w:cs="Times New Roman"/>
          <w:color w:val="000000"/>
          <w:rtl/>
        </w:rPr>
        <w:t>התקשרות או ניסיון התקשרות בין בכתב ובין בדרך אחרת עם נבחן אחר או גורם חוץ, בעת בחינה.</w:t>
      </w:r>
    </w:p>
    <w:p w14:paraId="689CFA04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rtl/>
        </w:rPr>
      </w:pPr>
      <w:r>
        <w:rPr>
          <w:rFonts w:cs="Times New Roman"/>
          <w:color w:val="000000"/>
          <w:rtl/>
        </w:rPr>
        <w:t>3. הכנסת שינוי כלשהו בבחינה לאחר תום מועד הבחינה או בשעת עיון בה לאחר מתן ההערכה.</w:t>
      </w:r>
    </w:p>
    <w:p w14:paraId="693062A9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0045ED3A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15AA78E7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הנני מתחייב/ת לעבודה עצמאית בבחינה.</w:t>
      </w:r>
    </w:p>
    <w:p w14:paraId="47ECFD8D" w14:textId="77777777" w:rsidR="00736F5A" w:rsidRDefault="00736F5A" w:rsidP="00736F5A">
      <w:pPr>
        <w:rPr>
          <w:rFonts w:cs="Times New Roman"/>
          <w:color w:val="333399"/>
          <w:spacing w:val="60"/>
          <w:sz w:val="22"/>
          <w:szCs w:val="22"/>
          <w:rtl/>
        </w:rPr>
      </w:pPr>
    </w:p>
    <w:p w14:paraId="69C7E4F1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34A6D1FC" w14:textId="77777777" w:rsidR="00B24A84" w:rsidRDefault="00736F5A" w:rsidP="00736F5A">
      <w:pPr>
        <w:rPr>
          <w:rFonts w:cs="David"/>
          <w:sz w:val="22"/>
          <w:szCs w:val="22"/>
          <w:rtl/>
        </w:rPr>
      </w:pPr>
      <w:r>
        <w:rPr>
          <w:rFonts w:cs="Times New Roman"/>
          <w:spacing w:val="60"/>
          <w:rtl/>
        </w:rPr>
        <w:t>      ת"ז לשם אישור _______________</w:t>
      </w:r>
      <w:r w:rsidR="00CD0715">
        <w:rPr>
          <w:rFonts w:cs="David" w:hint="cs"/>
          <w:sz w:val="22"/>
          <w:szCs w:val="22"/>
          <w:rtl/>
        </w:rPr>
        <w:t xml:space="preserve">   </w:t>
      </w:r>
    </w:p>
    <w:p w14:paraId="7ED2819E" w14:textId="77777777" w:rsidR="00CD0715" w:rsidRDefault="00CD0715" w:rsidP="00736F5A">
      <w:pPr>
        <w:rPr>
          <w:rFonts w:cs="David"/>
          <w:sz w:val="22"/>
          <w:szCs w:val="22"/>
          <w:rtl/>
        </w:rPr>
      </w:pPr>
    </w:p>
    <w:p w14:paraId="6CC378C4" w14:textId="77777777" w:rsidR="0074662F" w:rsidRDefault="00CD0715" w:rsidP="00CD0715">
      <w:pPr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</w:p>
    <w:p w14:paraId="21FCE679" w14:textId="77777777" w:rsidR="0074662F" w:rsidRDefault="0074662F" w:rsidP="00CD0715">
      <w:pPr>
        <w:rPr>
          <w:rFonts w:cs="David"/>
          <w:sz w:val="22"/>
          <w:szCs w:val="22"/>
          <w:rtl/>
        </w:rPr>
      </w:pPr>
    </w:p>
    <w:p w14:paraId="7E227FC1" w14:textId="77777777" w:rsidR="0074662F" w:rsidRDefault="0074662F" w:rsidP="00CD0715">
      <w:pPr>
        <w:rPr>
          <w:rFonts w:cs="David"/>
          <w:sz w:val="22"/>
          <w:szCs w:val="22"/>
          <w:rtl/>
        </w:rPr>
      </w:pPr>
    </w:p>
    <w:p w14:paraId="0C8BFA1D" w14:textId="77777777" w:rsidR="004930D6" w:rsidRPr="00D9597F" w:rsidRDefault="004930D6" w:rsidP="00CE7F2D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שאלות </w:t>
      </w:r>
      <w:r w:rsidR="006D10B1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ידע ו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הבנה: (</w:t>
      </w:r>
      <w:r w:rsidR="00CE7F2D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16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נקודות)</w:t>
      </w:r>
    </w:p>
    <w:p w14:paraId="7106ECB2" w14:textId="5E067377" w:rsidR="004930D6" w:rsidRPr="00FB4A57" w:rsidRDefault="007A47A1" w:rsidP="00794B7E">
      <w:pPr>
        <w:ind w:left="360"/>
        <w:rPr>
          <w:rFonts w:cs="Times New Roman"/>
          <w:strike/>
          <w:color w:val="000000"/>
        </w:rPr>
      </w:pPr>
      <w:r w:rsidRPr="00FB4A57">
        <w:rPr>
          <w:rFonts w:cs="Times New Roman" w:hint="cs"/>
          <w:strike/>
          <w:color w:val="000000"/>
          <w:rtl/>
        </w:rPr>
        <w:t>ענו</w:t>
      </w:r>
      <w:r w:rsidR="004930D6" w:rsidRPr="00FB4A57">
        <w:rPr>
          <w:rFonts w:cs="Times New Roman" w:hint="cs"/>
          <w:strike/>
          <w:color w:val="000000"/>
          <w:rtl/>
        </w:rPr>
        <w:t xml:space="preserve"> בקצרה </w:t>
      </w:r>
      <w:r w:rsidR="00E1050F" w:rsidRPr="00FB4A57">
        <w:rPr>
          <w:rFonts w:cs="Times New Roman" w:hint="cs"/>
          <w:strike/>
          <w:color w:val="000000"/>
          <w:rtl/>
        </w:rPr>
        <w:t>(</w:t>
      </w:r>
      <w:r w:rsidR="004930D6" w:rsidRPr="00FB4A57">
        <w:rPr>
          <w:rFonts w:cs="Times New Roman" w:hint="cs"/>
          <w:strike/>
          <w:color w:val="000000"/>
          <w:rtl/>
        </w:rPr>
        <w:t>עד 10 שורות על כל אחת מהשאלות</w:t>
      </w:r>
      <w:r w:rsidR="00E1050F" w:rsidRPr="00FB4A57">
        <w:rPr>
          <w:rFonts w:cs="Times New Roman" w:hint="cs"/>
          <w:strike/>
          <w:color w:val="000000"/>
          <w:rtl/>
        </w:rPr>
        <w:t>)</w:t>
      </w:r>
      <w:r w:rsidR="004930D6" w:rsidRPr="00FB4A57">
        <w:rPr>
          <w:rFonts w:cs="Times New Roman" w:hint="cs"/>
          <w:strike/>
          <w:color w:val="000000"/>
          <w:rtl/>
        </w:rPr>
        <w:t xml:space="preserve">, </w:t>
      </w:r>
      <w:r w:rsidRPr="00FB4A57">
        <w:rPr>
          <w:rFonts w:cs="Times New Roman" w:hint="cs"/>
          <w:strike/>
          <w:color w:val="000000"/>
          <w:rtl/>
        </w:rPr>
        <w:t>והוסיפו</w:t>
      </w:r>
      <w:r w:rsidR="004930D6" w:rsidRPr="00FB4A57">
        <w:rPr>
          <w:rFonts w:cs="Times New Roman" w:hint="cs"/>
          <w:strike/>
          <w:color w:val="000000"/>
          <w:rtl/>
        </w:rPr>
        <w:t xml:space="preserve"> תרשימים </w:t>
      </w:r>
      <w:r w:rsidR="00794B7E" w:rsidRPr="00FB4A57">
        <w:rPr>
          <w:rFonts w:cs="Times New Roman" w:hint="cs"/>
          <w:strike/>
          <w:color w:val="000000"/>
          <w:rtl/>
        </w:rPr>
        <w:t xml:space="preserve">ודוגמאות היכן שזה </w:t>
      </w:r>
      <w:r w:rsidR="004930D6" w:rsidRPr="00FB4A57">
        <w:rPr>
          <w:rFonts w:cs="Times New Roman" w:hint="cs"/>
          <w:strike/>
          <w:color w:val="000000"/>
          <w:rtl/>
        </w:rPr>
        <w:t>רלוונטי.</w:t>
      </w:r>
    </w:p>
    <w:p w14:paraId="31B3516A" w14:textId="77777777" w:rsidR="004930D6" w:rsidRPr="00FB4A57" w:rsidRDefault="004930D6" w:rsidP="004930D6">
      <w:pPr>
        <w:rPr>
          <w:rFonts w:cs="Times New Roman"/>
          <w:strike/>
          <w:color w:val="000000"/>
        </w:rPr>
      </w:pPr>
    </w:p>
    <w:p w14:paraId="474726F3" w14:textId="75A2EC4E" w:rsidR="004930D6" w:rsidRPr="00FB4A57" w:rsidRDefault="002035E3" w:rsidP="0076379D">
      <w:pPr>
        <w:pStyle w:val="ListParagraph"/>
        <w:numPr>
          <w:ilvl w:val="0"/>
          <w:numId w:val="8"/>
        </w:numPr>
        <w:spacing w:line="480" w:lineRule="auto"/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</w:pPr>
      <w:r w:rsidRPr="00FB4A57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מה זה </w:t>
      </w:r>
      <w:r w:rsidR="00D1481C" w:rsidRPr="00FB4A57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תכנות מונחה אירועים?</w:t>
      </w:r>
      <w:r w:rsidR="00D1481C" w:rsidRPr="00FB4A57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lang w:eastAsia="he-IL"/>
        </w:rPr>
        <w:t xml:space="preserve"> </w:t>
      </w:r>
      <w:r w:rsidR="00D1481C" w:rsidRPr="00FB4A57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אילו </w:t>
      </w:r>
      <w:r w:rsidR="00D1481C" w:rsidRPr="00FB4A57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u w:val="single"/>
          <w:rtl/>
          <w:lang w:eastAsia="he-IL"/>
        </w:rPr>
        <w:t>סוגי</w:t>
      </w:r>
      <w:r w:rsidR="00D1481C" w:rsidRPr="00FB4A57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אירועים יש? כיצד יכול המתכנת למנוע מאירוע לקרות?</w:t>
      </w:r>
    </w:p>
    <w:p w14:paraId="0FAE1125" w14:textId="00FEB3C0" w:rsidR="00794B7E" w:rsidRPr="00FB4A57" w:rsidRDefault="007A47A1" w:rsidP="0076379D">
      <w:pPr>
        <w:pStyle w:val="ListParagraph"/>
        <w:numPr>
          <w:ilvl w:val="0"/>
          <w:numId w:val="8"/>
        </w:numPr>
        <w:spacing w:line="480" w:lineRule="auto"/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</w:pPr>
      <w:r w:rsidRPr="00FB4A57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תנו</w:t>
      </w:r>
      <w:r w:rsidR="00D1481C" w:rsidRPr="00FB4A57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דוגמא ל</w:t>
      </w:r>
      <w:r w:rsidR="00D1481C" w:rsidRPr="00FB4A57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arrow function</w:t>
      </w:r>
      <w:r w:rsidR="00D1481C" w:rsidRPr="00FB4A57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. מה היתרונות בשימוש בה?</w:t>
      </w:r>
    </w:p>
    <w:p w14:paraId="23D47C41" w14:textId="6E432D3D" w:rsidR="004930D6" w:rsidRPr="00FB4A57" w:rsidRDefault="0076379D" w:rsidP="0076379D">
      <w:pPr>
        <w:pStyle w:val="ListParagraph"/>
        <w:numPr>
          <w:ilvl w:val="0"/>
          <w:numId w:val="8"/>
        </w:numPr>
        <w:spacing w:line="480" w:lineRule="auto"/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</w:pPr>
      <w:r w:rsidRPr="00FB4A57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הצ</w:t>
      </w:r>
      <w:r w:rsidR="007A47A1" w:rsidRPr="00FB4A57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י</w:t>
      </w:r>
      <w:r w:rsidRPr="00FB4A57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ג</w:t>
      </w:r>
      <w:r w:rsidR="007A47A1" w:rsidRPr="00FB4A57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ו</w:t>
      </w:r>
      <w:r w:rsidRPr="00FB4A57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</w:t>
      </w:r>
      <w:r w:rsidRPr="00FB4A57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u w:val="single"/>
          <w:rtl/>
          <w:lang w:eastAsia="he-IL"/>
        </w:rPr>
        <w:t>בטבלה</w:t>
      </w:r>
      <w:r w:rsidRPr="00FB4A57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4 הבדלים מרכזיים בין שפה בדור 3 לשפה בדור 4.</w:t>
      </w:r>
    </w:p>
    <w:p w14:paraId="29AF8BDA" w14:textId="11983934" w:rsidR="000C0BC6" w:rsidRPr="00FB4A57" w:rsidRDefault="0076379D" w:rsidP="0076379D">
      <w:pPr>
        <w:pStyle w:val="ListParagraph"/>
        <w:numPr>
          <w:ilvl w:val="0"/>
          <w:numId w:val="8"/>
        </w:numPr>
        <w:spacing w:line="480" w:lineRule="auto"/>
        <w:rPr>
          <w:rFonts w:ascii="Times New Roman" w:eastAsia="Times New Roman" w:hAnsi="Times New Roman" w:cs="Times New Roman"/>
          <w:strike/>
          <w:color w:val="000000"/>
          <w:sz w:val="24"/>
          <w:szCs w:val="28"/>
          <w:rtl/>
          <w:lang w:eastAsia="he-IL"/>
        </w:rPr>
      </w:pPr>
      <w:r w:rsidRPr="00FB4A57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מה זה </w:t>
      </w:r>
      <w:r w:rsidRPr="00FB4A57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Process</w:t>
      </w:r>
      <w:r w:rsidRPr="00FB4A57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? מה זה </w:t>
      </w:r>
      <w:r w:rsidRPr="00FB4A57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Thread</w:t>
      </w:r>
      <w:r w:rsidRPr="00FB4A57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? כיצד ניתן לצור ולעצור </w:t>
      </w:r>
      <w:r w:rsidRPr="00FB4A57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 xml:space="preserve">Thread </w:t>
      </w:r>
      <w:r w:rsidRPr="00FB4A57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בג'אווהסקריפט? בהסבר, השתמשו בתרשים.</w:t>
      </w:r>
    </w:p>
    <w:p w14:paraId="4E94F38D" w14:textId="0ADAB214" w:rsidR="00D1481C" w:rsidRDefault="00D1481C">
      <w:pPr>
        <w:bidi w:val="0"/>
        <w:rPr>
          <w:rtl/>
        </w:rPr>
      </w:pPr>
      <w:r>
        <w:rPr>
          <w:rtl/>
        </w:rPr>
        <w:br w:type="page"/>
      </w:r>
    </w:p>
    <w:p w14:paraId="43503B65" w14:textId="4FF94A91" w:rsidR="004930D6" w:rsidRDefault="00D1481C" w:rsidP="00BC75D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  <w:lastRenderedPageBreak/>
        <w:t>HTML Layout</w:t>
      </w:r>
      <w:r w:rsidR="004930D6"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(</w:t>
      </w:r>
      <w:r w:rsidR="00BC75DC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4</w:t>
      </w:r>
      <w:r w:rsidR="004930D6"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נקודות)</w:t>
      </w:r>
    </w:p>
    <w:p w14:paraId="40F6BE5E" w14:textId="1635F530" w:rsidR="00D438E6" w:rsidRDefault="00D438E6" w:rsidP="00D438E6">
      <w:pPr>
        <w:rPr>
          <w:rFonts w:ascii="Consolas" w:hAnsi="Consolas" w:cstheme="minorBidi"/>
          <w:b/>
          <w:bCs/>
          <w:szCs w:val="24"/>
          <w:lang w:eastAsia="en-US"/>
        </w:rPr>
      </w:pPr>
      <w:r>
        <w:rPr>
          <w:rFonts w:ascii="Consolas" w:hAnsi="Consolas" w:cstheme="minorBidi" w:hint="cs"/>
          <w:szCs w:val="24"/>
          <w:rtl/>
          <w:lang w:eastAsia="en-US"/>
        </w:rPr>
        <w:t>שרטט</w:t>
      </w:r>
      <w:r w:rsidR="007A47A1">
        <w:rPr>
          <w:rFonts w:ascii="Consolas" w:hAnsi="Consolas" w:cstheme="minorBidi" w:hint="cs"/>
          <w:szCs w:val="24"/>
          <w:rtl/>
          <w:lang w:eastAsia="en-US"/>
        </w:rPr>
        <w:t>ו</w:t>
      </w:r>
      <w:r>
        <w:rPr>
          <w:rFonts w:ascii="Consolas" w:hAnsi="Consolas" w:cstheme="minorBidi" w:hint="cs"/>
          <w:szCs w:val="24"/>
          <w:rtl/>
          <w:lang w:eastAsia="en-US"/>
        </w:rPr>
        <w:t xml:space="preserve"> את דף ה</w:t>
      </w:r>
      <w:r>
        <w:rPr>
          <w:rFonts w:ascii="Consolas" w:hAnsi="Consolas" w:cstheme="minorBidi" w:hint="cs"/>
          <w:szCs w:val="24"/>
          <w:lang w:eastAsia="en-US"/>
        </w:rPr>
        <w:t>HT</w:t>
      </w:r>
      <w:r>
        <w:rPr>
          <w:rFonts w:ascii="Consolas" w:hAnsi="Consolas" w:cstheme="minorBidi"/>
          <w:szCs w:val="24"/>
          <w:lang w:eastAsia="en-US"/>
        </w:rPr>
        <w:t xml:space="preserve">ML </w:t>
      </w:r>
      <w:r>
        <w:rPr>
          <w:rFonts w:ascii="Consolas" w:hAnsi="Consolas" w:cstheme="minorBidi" w:hint="cs"/>
          <w:szCs w:val="24"/>
          <w:rtl/>
          <w:lang w:eastAsia="en-US"/>
        </w:rPr>
        <w:t xml:space="preserve"> שמתקבל בהינת</w:t>
      </w:r>
      <w:r>
        <w:rPr>
          <w:rFonts w:ascii="Consolas" w:hAnsi="Consolas" w:cstheme="minorBidi" w:hint="eastAsia"/>
          <w:szCs w:val="24"/>
          <w:rtl/>
          <w:lang w:eastAsia="en-US"/>
        </w:rPr>
        <w:t>ן</w:t>
      </w:r>
      <w:r>
        <w:rPr>
          <w:rFonts w:ascii="Consolas" w:hAnsi="Consolas" w:cstheme="minorBidi" w:hint="cs"/>
          <w:szCs w:val="24"/>
          <w:rtl/>
          <w:lang w:eastAsia="en-US"/>
        </w:rPr>
        <w:t xml:space="preserve"> העיצוב, </w:t>
      </w:r>
      <w:r w:rsidR="007A47A1">
        <w:rPr>
          <w:rFonts w:ascii="Consolas" w:hAnsi="Consolas" w:cstheme="minorBidi" w:hint="cs"/>
          <w:b/>
          <w:bCs/>
          <w:szCs w:val="24"/>
          <w:rtl/>
          <w:lang w:eastAsia="en-US"/>
        </w:rPr>
        <w:t>ציינו</w:t>
      </w:r>
      <w:r w:rsidRPr="00E12251">
        <w:rPr>
          <w:rFonts w:ascii="Consolas" w:hAnsi="Consolas" w:cstheme="minorBidi" w:hint="cs"/>
          <w:b/>
          <w:bCs/>
          <w:szCs w:val="24"/>
          <w:rtl/>
          <w:lang w:eastAsia="en-US"/>
        </w:rPr>
        <w:t xml:space="preserve"> </w:t>
      </w:r>
      <w:r>
        <w:rPr>
          <w:rFonts w:ascii="Consolas" w:hAnsi="Consolas" w:cstheme="minorBidi" w:hint="cs"/>
          <w:b/>
          <w:bCs/>
          <w:szCs w:val="24"/>
          <w:rtl/>
          <w:lang w:eastAsia="en-US"/>
        </w:rPr>
        <w:t xml:space="preserve">באופן ברור </w:t>
      </w:r>
      <w:r w:rsidRPr="00E12251">
        <w:rPr>
          <w:rFonts w:ascii="Consolas" w:hAnsi="Consolas" w:cstheme="minorBidi" w:hint="cs"/>
          <w:b/>
          <w:bCs/>
          <w:szCs w:val="24"/>
          <w:rtl/>
          <w:lang w:eastAsia="en-US"/>
        </w:rPr>
        <w:t>את</w:t>
      </w:r>
      <w:r>
        <w:rPr>
          <w:rFonts w:ascii="Consolas" w:hAnsi="Consolas" w:cstheme="minorBidi" w:hint="cs"/>
          <w:szCs w:val="24"/>
          <w:rtl/>
          <w:lang w:eastAsia="en-US"/>
        </w:rPr>
        <w:t xml:space="preserve"> ה</w:t>
      </w:r>
      <w:r w:rsidRPr="00113449">
        <w:rPr>
          <w:rFonts w:ascii="Consolas" w:hAnsi="Consolas" w:cstheme="minorBidi" w:hint="cs"/>
          <w:b/>
          <w:bCs/>
          <w:szCs w:val="24"/>
          <w:rtl/>
          <w:lang w:eastAsia="en-US"/>
        </w:rPr>
        <w:t>מיקומים</w:t>
      </w:r>
      <w:r>
        <w:rPr>
          <w:rFonts w:ascii="Consolas" w:hAnsi="Consolas" w:cstheme="minorBidi" w:hint="cs"/>
          <w:b/>
          <w:bCs/>
          <w:szCs w:val="24"/>
          <w:rtl/>
          <w:lang w:eastAsia="en-US"/>
        </w:rPr>
        <w:t xml:space="preserve"> והגדלים</w:t>
      </w:r>
    </w:p>
    <w:p w14:paraId="384D2403" w14:textId="77777777" w:rsidR="00D1481C" w:rsidRDefault="00D1481C" w:rsidP="00D438E6">
      <w:pPr>
        <w:rPr>
          <w:rFonts w:ascii="Consolas" w:hAnsi="Consolas" w:cstheme="minorBidi"/>
          <w:b/>
          <w:bCs/>
          <w:szCs w:val="24"/>
          <w:rtl/>
          <w:lang w:eastAsia="en-US"/>
        </w:rPr>
      </w:pPr>
    </w:p>
    <w:p w14:paraId="223F4452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&lt;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style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D1481C">
        <w:rPr>
          <w:rFonts w:ascii="Consolas" w:hAnsi="Consolas" w:cs="Consolas"/>
          <w:color w:val="FF0000"/>
          <w:szCs w:val="24"/>
          <w:lang w:eastAsia="en-US"/>
        </w:rPr>
        <w:t>type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="text/</w:t>
      </w:r>
      <w:proofErr w:type="spellStart"/>
      <w:r w:rsidRPr="00D1481C">
        <w:rPr>
          <w:rFonts w:ascii="Consolas" w:hAnsi="Consolas" w:cs="Consolas"/>
          <w:color w:val="0000FF"/>
          <w:szCs w:val="24"/>
          <w:lang w:eastAsia="en-US"/>
        </w:rPr>
        <w:t>css</w:t>
      </w:r>
      <w:proofErr w:type="spellEnd"/>
      <w:r w:rsidRPr="00D1481C">
        <w:rPr>
          <w:rFonts w:ascii="Consolas" w:hAnsi="Consolas" w:cs="Consolas"/>
          <w:color w:val="0000FF"/>
          <w:szCs w:val="24"/>
          <w:lang w:eastAsia="en-US"/>
        </w:rPr>
        <w:t>"&gt;</w:t>
      </w:r>
    </w:p>
    <w:p w14:paraId="702CCFAF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body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, 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div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, 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p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02285ADF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D1481C">
        <w:rPr>
          <w:rFonts w:ascii="Consolas" w:hAnsi="Consolas" w:cs="Consolas"/>
          <w:color w:val="FF0000"/>
          <w:szCs w:val="24"/>
          <w:lang w:eastAsia="en-US"/>
        </w:rPr>
        <w:t>margin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>: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0px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>;</w:t>
      </w:r>
    </w:p>
    <w:p w14:paraId="6132DEDF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D1481C">
        <w:rPr>
          <w:rFonts w:ascii="Consolas" w:hAnsi="Consolas" w:cs="Consolas"/>
          <w:color w:val="FF0000"/>
          <w:szCs w:val="24"/>
          <w:lang w:eastAsia="en-US"/>
        </w:rPr>
        <w:t>padding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>: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0px</w:t>
      </w:r>
    </w:p>
    <w:p w14:paraId="779D0440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5DB90A07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#container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1EC29546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D1481C">
        <w:rPr>
          <w:rFonts w:ascii="Consolas" w:hAnsi="Consolas" w:cs="Consolas"/>
          <w:color w:val="FF0000"/>
          <w:szCs w:val="24"/>
          <w:lang w:eastAsia="en-US"/>
        </w:rPr>
        <w:t>margin-top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>: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100px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>;</w:t>
      </w:r>
    </w:p>
    <w:p w14:paraId="29E55308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D1481C">
        <w:rPr>
          <w:rFonts w:ascii="Consolas" w:hAnsi="Consolas" w:cs="Consolas"/>
          <w:color w:val="FF0000"/>
          <w:szCs w:val="24"/>
          <w:lang w:eastAsia="en-US"/>
        </w:rPr>
        <w:t>height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>: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500px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>;</w:t>
      </w:r>
    </w:p>
    <w:p w14:paraId="5DAF2103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D1481C">
        <w:rPr>
          <w:rFonts w:ascii="Consolas" w:hAnsi="Consolas" w:cs="Consolas"/>
          <w:color w:val="FF0000"/>
          <w:szCs w:val="24"/>
          <w:lang w:eastAsia="en-US"/>
        </w:rPr>
        <w:t>width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>: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1000px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>;</w:t>
      </w:r>
    </w:p>
    <w:p w14:paraId="22925864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D1481C">
        <w:rPr>
          <w:rFonts w:ascii="Consolas" w:hAnsi="Consolas" w:cs="Consolas"/>
          <w:color w:val="FF0000"/>
          <w:szCs w:val="24"/>
          <w:lang w:eastAsia="en-US"/>
        </w:rPr>
        <w:t>border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>: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1px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solid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black</w:t>
      </w:r>
    </w:p>
    <w:p w14:paraId="6355C82C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6CED23A3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#container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&gt;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div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607D1461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        </w:t>
      </w:r>
      <w:r w:rsidRPr="00D1481C">
        <w:rPr>
          <w:rFonts w:ascii="Consolas" w:hAnsi="Consolas" w:cs="Consolas"/>
          <w:color w:val="FF0000"/>
          <w:szCs w:val="24"/>
          <w:lang w:eastAsia="en-US"/>
        </w:rPr>
        <w:t>height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: 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80%</w:t>
      </w:r>
    </w:p>
    <w:p w14:paraId="3983CA4B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0FF47F28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#d2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31BEE831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proofErr w:type="spellStart"/>
      <w:proofErr w:type="gramStart"/>
      <w:r w:rsidRPr="00D1481C">
        <w:rPr>
          <w:rFonts w:ascii="Consolas" w:hAnsi="Consolas" w:cs="Consolas"/>
          <w:color w:val="FF0000"/>
          <w:szCs w:val="24"/>
          <w:lang w:eastAsia="en-US"/>
        </w:rPr>
        <w:t>float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>: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left</w:t>
      </w:r>
      <w:proofErr w:type="spellEnd"/>
      <w:proofErr w:type="gramEnd"/>
      <w:r w:rsidRPr="00D1481C">
        <w:rPr>
          <w:rFonts w:ascii="Consolas" w:hAnsi="Consolas" w:cs="Consolas"/>
          <w:color w:val="000000"/>
          <w:szCs w:val="24"/>
          <w:lang w:eastAsia="en-US"/>
        </w:rPr>
        <w:t>;</w:t>
      </w:r>
    </w:p>
    <w:p w14:paraId="03DE5E4C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D1481C">
        <w:rPr>
          <w:rFonts w:ascii="Consolas" w:hAnsi="Consolas" w:cs="Consolas"/>
          <w:color w:val="FF0000"/>
          <w:szCs w:val="24"/>
          <w:lang w:eastAsia="en-US"/>
        </w:rPr>
        <w:t>width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>: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30%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>;</w:t>
      </w:r>
    </w:p>
    <w:p w14:paraId="04D42975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proofErr w:type="spellStart"/>
      <w:r w:rsidRPr="00D1481C">
        <w:rPr>
          <w:rFonts w:ascii="Consolas" w:hAnsi="Consolas" w:cs="Consolas"/>
          <w:color w:val="FF0000"/>
          <w:szCs w:val="24"/>
          <w:lang w:eastAsia="en-US"/>
        </w:rPr>
        <w:t>background-</w:t>
      </w:r>
      <w:proofErr w:type="gramStart"/>
      <w:r w:rsidRPr="00D1481C">
        <w:rPr>
          <w:rFonts w:ascii="Consolas" w:hAnsi="Consolas" w:cs="Consolas"/>
          <w:color w:val="FF0000"/>
          <w:szCs w:val="24"/>
          <w:lang w:eastAsia="en-US"/>
        </w:rPr>
        <w:t>color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>: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red</w:t>
      </w:r>
      <w:proofErr w:type="spellEnd"/>
      <w:proofErr w:type="gramEnd"/>
      <w:r w:rsidRPr="00D1481C">
        <w:rPr>
          <w:rFonts w:ascii="Consolas" w:hAnsi="Consolas" w:cs="Consolas"/>
          <w:color w:val="000000"/>
          <w:szCs w:val="24"/>
          <w:lang w:eastAsia="en-US"/>
        </w:rPr>
        <w:t>;</w:t>
      </w:r>
    </w:p>
    <w:p w14:paraId="5A47288C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76EB61CA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#d3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3F1387E8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D1481C">
        <w:rPr>
          <w:rFonts w:ascii="Consolas" w:hAnsi="Consolas" w:cs="Consolas"/>
          <w:color w:val="FF0000"/>
          <w:szCs w:val="24"/>
          <w:lang w:eastAsia="en-US"/>
        </w:rPr>
        <w:t>float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: 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left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>;</w:t>
      </w:r>
    </w:p>
    <w:p w14:paraId="6B519D21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D1481C">
        <w:rPr>
          <w:rFonts w:ascii="Consolas" w:hAnsi="Consolas" w:cs="Consolas"/>
          <w:color w:val="FF0000"/>
          <w:szCs w:val="24"/>
          <w:lang w:eastAsia="en-US"/>
        </w:rPr>
        <w:t>width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: 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40%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>;</w:t>
      </w:r>
    </w:p>
    <w:p w14:paraId="3505F0A0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D1481C">
        <w:rPr>
          <w:rFonts w:ascii="Consolas" w:hAnsi="Consolas" w:cs="Consolas"/>
          <w:color w:val="FF0000"/>
          <w:szCs w:val="24"/>
          <w:lang w:eastAsia="en-US"/>
        </w:rPr>
        <w:t>background-color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: 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blue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>;</w:t>
      </w:r>
    </w:p>
    <w:p w14:paraId="3FED0ADC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03C66082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p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6C7112BF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D1481C">
        <w:rPr>
          <w:rFonts w:ascii="Consolas" w:hAnsi="Consolas" w:cs="Consolas"/>
          <w:color w:val="FF0000"/>
          <w:szCs w:val="24"/>
          <w:lang w:eastAsia="en-US"/>
        </w:rPr>
        <w:t>border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>: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10px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solid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green</w:t>
      </w:r>
    </w:p>
    <w:p w14:paraId="48E91A14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319A524D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#d2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&gt;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p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08541012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D1481C">
        <w:rPr>
          <w:rFonts w:ascii="Consolas" w:hAnsi="Consolas" w:cs="Consolas"/>
          <w:color w:val="FF0000"/>
          <w:szCs w:val="24"/>
          <w:lang w:eastAsia="en-US"/>
        </w:rPr>
        <w:t>margin-top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>: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100px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>;</w:t>
      </w:r>
    </w:p>
    <w:p w14:paraId="1BF92994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40BCDE98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#d3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&gt;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p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28B4402B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D1481C">
        <w:rPr>
          <w:rFonts w:ascii="Consolas" w:hAnsi="Consolas" w:cs="Consolas"/>
          <w:color w:val="FF0000"/>
          <w:szCs w:val="24"/>
          <w:lang w:eastAsia="en-US"/>
        </w:rPr>
        <w:t>padding-top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>: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100px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>;</w:t>
      </w:r>
    </w:p>
    <w:p w14:paraId="260E6805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11B95CB7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style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0F26843E" w14:textId="29AE6D86" w:rsidR="00950C0B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FF"/>
          <w:szCs w:val="24"/>
          <w:lang w:eastAsia="en-US"/>
        </w:rPr>
      </w:pPr>
      <w:r w:rsidRPr="00D1481C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head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23AC8725" w14:textId="77777777" w:rsidR="00D1481C" w:rsidRPr="00D1481C" w:rsidRDefault="00D1481C" w:rsidP="00D1481C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53ABF4FF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FF"/>
          <w:szCs w:val="24"/>
          <w:lang w:eastAsia="en-US"/>
        </w:rPr>
        <w:t>&lt;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body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06E2B681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&lt;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div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D1481C">
        <w:rPr>
          <w:rFonts w:ascii="Consolas" w:hAnsi="Consolas" w:cs="Consolas"/>
          <w:color w:val="FF0000"/>
          <w:szCs w:val="24"/>
          <w:lang w:eastAsia="en-US"/>
        </w:rPr>
        <w:t>id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="container"&gt;</w:t>
      </w:r>
    </w:p>
    <w:p w14:paraId="42801A80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&lt;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div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D1481C">
        <w:rPr>
          <w:rFonts w:ascii="Consolas" w:hAnsi="Consolas" w:cs="Consolas"/>
          <w:color w:val="FF0000"/>
          <w:szCs w:val="24"/>
          <w:lang w:eastAsia="en-US"/>
        </w:rPr>
        <w:t>id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="d2"&gt;</w:t>
      </w:r>
    </w:p>
    <w:p w14:paraId="47857DB6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&lt;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p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&gt;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>Hello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p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67348775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div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653D7343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&lt;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div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D1481C">
        <w:rPr>
          <w:rFonts w:ascii="Consolas" w:hAnsi="Consolas" w:cs="Consolas"/>
          <w:color w:val="FF0000"/>
          <w:szCs w:val="24"/>
          <w:lang w:eastAsia="en-US"/>
        </w:rPr>
        <w:t>id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="d3"&gt;</w:t>
      </w:r>
    </w:p>
    <w:p w14:paraId="017BB06E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&lt;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p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&gt;</w:t>
      </w:r>
      <w:r w:rsidRPr="00D1481C">
        <w:rPr>
          <w:rFonts w:ascii="Consolas" w:hAnsi="Consolas" w:cs="Consolas"/>
          <w:color w:val="000000"/>
          <w:szCs w:val="24"/>
          <w:lang w:eastAsia="en-US"/>
        </w:rPr>
        <w:t>World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p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012C0C56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div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11E1DE57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00"/>
          <w:szCs w:val="24"/>
          <w:lang w:eastAsia="en-US"/>
        </w:rPr>
        <w:t xml:space="preserve">    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div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211B7D32" w14:textId="77777777" w:rsidR="00950C0B" w:rsidRPr="00D1481C" w:rsidRDefault="00950C0B" w:rsidP="00950C0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D1481C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body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73C9AAF5" w14:textId="369E9A3B" w:rsidR="00D438E6" w:rsidRPr="00D1481C" w:rsidRDefault="00950C0B" w:rsidP="00D1481C">
      <w:pPr>
        <w:bidi w:val="0"/>
        <w:rPr>
          <w:rFonts w:cs="Times New Roman"/>
          <w:b/>
          <w:bCs/>
          <w:color w:val="000000"/>
          <w:sz w:val="36"/>
          <w:szCs w:val="40"/>
        </w:rPr>
      </w:pPr>
      <w:r w:rsidRPr="00D1481C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D1481C">
        <w:rPr>
          <w:rFonts w:ascii="Consolas" w:hAnsi="Consolas" w:cs="Consolas"/>
          <w:color w:val="800000"/>
          <w:szCs w:val="24"/>
          <w:lang w:eastAsia="en-US"/>
        </w:rPr>
        <w:t>html</w:t>
      </w:r>
      <w:r w:rsidRPr="00D1481C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0960C382" w14:textId="463313D9" w:rsidR="00D1481C" w:rsidRDefault="00D1481C">
      <w:pPr>
        <w:bidi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br w:type="page"/>
      </w:r>
    </w:p>
    <w:p w14:paraId="410554E0" w14:textId="77777777" w:rsidR="004930D6" w:rsidRPr="00D9597F" w:rsidRDefault="004930D6" w:rsidP="00C00AAA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lastRenderedPageBreak/>
        <w:t xml:space="preserve">שאלה בנושא </w:t>
      </w:r>
      <w:r w:rsidRPr="00D9597F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  <w:t>CSS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(</w:t>
      </w:r>
      <w:r w:rsidR="00C00AAA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  <w:t>4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נקודות)</w:t>
      </w:r>
    </w:p>
    <w:p w14:paraId="075FFEA6" w14:textId="77777777" w:rsidR="006D10B1" w:rsidRDefault="006D10B1" w:rsidP="00C00AAA">
      <w:pPr>
        <w:ind w:left="360"/>
        <w:rPr>
          <w:rtl/>
        </w:rPr>
      </w:pPr>
      <w:r>
        <w:rPr>
          <w:rFonts w:hint="cs"/>
          <w:rtl/>
        </w:rPr>
        <w:t xml:space="preserve">מה יהיו </w:t>
      </w:r>
      <w:r w:rsidR="00202735">
        <w:rPr>
          <w:rFonts w:hint="cs"/>
          <w:rtl/>
        </w:rPr>
        <w:t>צבעי הרקע</w:t>
      </w:r>
      <w:r>
        <w:rPr>
          <w:rFonts w:hint="cs"/>
          <w:rtl/>
        </w:rPr>
        <w:t xml:space="preserve"> של כל אחד </w:t>
      </w:r>
      <w:r w:rsidR="00C00AAA">
        <w:rPr>
          <w:rFonts w:hint="cs"/>
          <w:rtl/>
        </w:rPr>
        <w:t>מ</w:t>
      </w:r>
      <w:r w:rsidR="00BC75DC">
        <w:rPr>
          <w:rFonts w:hint="cs"/>
          <w:rtl/>
        </w:rPr>
        <w:t xml:space="preserve">ארבעת </w:t>
      </w:r>
      <w:r w:rsidR="00C00AAA">
        <w:rPr>
          <w:rFonts w:hint="cs"/>
          <w:rtl/>
        </w:rPr>
        <w:t>ה</w:t>
      </w:r>
      <w:r w:rsidR="00C00AAA" w:rsidRPr="00C00AAA">
        <w:rPr>
          <w:b/>
          <w:bCs/>
          <w:sz w:val="32"/>
          <w:szCs w:val="36"/>
        </w:rPr>
        <w:t>p</w:t>
      </w:r>
      <w:r w:rsidR="00C00AAA">
        <w:t xml:space="preserve"> </w:t>
      </w:r>
      <w:r>
        <w:rPr>
          <w:rFonts w:hint="cs"/>
          <w:rtl/>
        </w:rPr>
        <w:t xml:space="preserve"> בדף:</w:t>
      </w:r>
    </w:p>
    <w:p w14:paraId="08B8CCAC" w14:textId="77777777" w:rsidR="000C0BC6" w:rsidRDefault="000C0BC6" w:rsidP="002C5E2D">
      <w:pPr>
        <w:rPr>
          <w:rFonts w:cs="Times New Roman"/>
          <w:b/>
          <w:bCs/>
          <w:color w:val="000000"/>
          <w:rtl/>
        </w:rPr>
      </w:pPr>
    </w:p>
    <w:p w14:paraId="05544475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FF"/>
          <w:szCs w:val="24"/>
          <w:lang w:eastAsia="en-US"/>
        </w:rPr>
        <w:t>&lt;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head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0CD2EC3D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&lt;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style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F454DB">
        <w:rPr>
          <w:rFonts w:ascii="Consolas" w:hAnsi="Consolas" w:cs="Consolas"/>
          <w:color w:val="FF0000"/>
          <w:szCs w:val="24"/>
          <w:lang w:eastAsia="en-US"/>
        </w:rPr>
        <w:t>type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="text/</w:t>
      </w:r>
      <w:proofErr w:type="spellStart"/>
      <w:r w:rsidRPr="00F454DB">
        <w:rPr>
          <w:rFonts w:ascii="Consolas" w:hAnsi="Consolas" w:cs="Consolas"/>
          <w:color w:val="0000FF"/>
          <w:szCs w:val="24"/>
          <w:lang w:eastAsia="en-US"/>
        </w:rPr>
        <w:t>css</w:t>
      </w:r>
      <w:proofErr w:type="spellEnd"/>
      <w:r w:rsidRPr="00F454DB">
        <w:rPr>
          <w:rFonts w:ascii="Consolas" w:hAnsi="Consolas" w:cs="Consolas"/>
          <w:color w:val="0000FF"/>
          <w:szCs w:val="24"/>
          <w:lang w:eastAsia="en-US"/>
        </w:rPr>
        <w:t>"&gt;</w:t>
      </w:r>
    </w:p>
    <w:p w14:paraId="0C23996B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proofErr w:type="gramStart"/>
      <w:r w:rsidRPr="00F454DB">
        <w:rPr>
          <w:rFonts w:ascii="Consolas" w:hAnsi="Consolas" w:cs="Consolas"/>
          <w:color w:val="800000"/>
          <w:szCs w:val="24"/>
          <w:lang w:eastAsia="en-US"/>
        </w:rPr>
        <w:t>.p</w:t>
      </w:r>
      <w:proofErr w:type="gramEnd"/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4CC1595D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proofErr w:type="spellStart"/>
      <w:r w:rsidRPr="00F454DB">
        <w:rPr>
          <w:rFonts w:ascii="Consolas" w:hAnsi="Consolas" w:cs="Consolas"/>
          <w:color w:val="FF0000"/>
          <w:szCs w:val="24"/>
          <w:lang w:eastAsia="en-US"/>
        </w:rPr>
        <w:t>background-</w:t>
      </w:r>
      <w:proofErr w:type="gramStart"/>
      <w:r w:rsidRPr="00F454DB">
        <w:rPr>
          <w:rFonts w:ascii="Consolas" w:hAnsi="Consolas" w:cs="Consolas"/>
          <w:color w:val="FF0000"/>
          <w:szCs w:val="24"/>
          <w:lang w:eastAsia="en-US"/>
        </w:rPr>
        <w:t>color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>: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red</w:t>
      </w:r>
      <w:proofErr w:type="spellEnd"/>
      <w:proofErr w:type="gramEnd"/>
      <w:r w:rsidRPr="00F454DB">
        <w:rPr>
          <w:rFonts w:ascii="Consolas" w:hAnsi="Consolas" w:cs="Consolas"/>
          <w:color w:val="000000"/>
          <w:szCs w:val="24"/>
          <w:lang w:eastAsia="en-US"/>
        </w:rPr>
        <w:t>;</w:t>
      </w:r>
    </w:p>
    <w:p w14:paraId="308E272B" w14:textId="18031996" w:rsid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49F94930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5881630D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p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76C1E008" w14:textId="4946D33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proofErr w:type="spellStart"/>
      <w:r w:rsidRPr="00F454DB">
        <w:rPr>
          <w:rFonts w:ascii="Consolas" w:hAnsi="Consolas" w:cs="Consolas"/>
          <w:color w:val="FF0000"/>
          <w:szCs w:val="24"/>
          <w:lang w:eastAsia="en-US"/>
        </w:rPr>
        <w:t>background-</w:t>
      </w:r>
      <w:proofErr w:type="gramStart"/>
      <w:r w:rsidRPr="00F454DB">
        <w:rPr>
          <w:rFonts w:ascii="Consolas" w:hAnsi="Consolas" w:cs="Consolas"/>
          <w:color w:val="FF0000"/>
          <w:szCs w:val="24"/>
          <w:lang w:eastAsia="en-US"/>
        </w:rPr>
        <w:t>color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>:</w:t>
      </w:r>
      <w:r>
        <w:rPr>
          <w:rFonts w:ascii="Consolas" w:hAnsi="Consolas" w:cs="Consolas"/>
          <w:color w:val="0000FF"/>
          <w:szCs w:val="24"/>
          <w:lang w:eastAsia="en-US"/>
        </w:rPr>
        <w:t>black</w:t>
      </w:r>
      <w:proofErr w:type="spellEnd"/>
      <w:proofErr w:type="gramEnd"/>
    </w:p>
    <w:p w14:paraId="06BC8BD8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0A4D978B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proofErr w:type="gramStart"/>
      <w:r w:rsidRPr="00F454DB">
        <w:rPr>
          <w:rFonts w:ascii="Consolas" w:hAnsi="Consolas" w:cs="Consolas"/>
          <w:color w:val="800000"/>
          <w:szCs w:val="24"/>
          <w:lang w:eastAsia="en-US"/>
        </w:rPr>
        <w:t>div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p</w:t>
      </w:r>
      <w:proofErr w:type="gramEnd"/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5DBB5A34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proofErr w:type="spellStart"/>
      <w:r w:rsidRPr="00F454DB">
        <w:rPr>
          <w:rFonts w:ascii="Consolas" w:hAnsi="Consolas" w:cs="Consolas"/>
          <w:color w:val="FF0000"/>
          <w:szCs w:val="24"/>
          <w:lang w:eastAsia="en-US"/>
        </w:rPr>
        <w:t>background-</w:t>
      </w:r>
      <w:proofErr w:type="gramStart"/>
      <w:r w:rsidRPr="00F454DB">
        <w:rPr>
          <w:rFonts w:ascii="Consolas" w:hAnsi="Consolas" w:cs="Consolas"/>
          <w:color w:val="FF0000"/>
          <w:szCs w:val="24"/>
          <w:lang w:eastAsia="en-US"/>
        </w:rPr>
        <w:t>color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>: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yellow</w:t>
      </w:r>
      <w:proofErr w:type="spellEnd"/>
      <w:proofErr w:type="gramEnd"/>
      <w:r w:rsidRPr="00F454DB">
        <w:rPr>
          <w:rFonts w:ascii="Consolas" w:hAnsi="Consolas" w:cs="Consolas"/>
          <w:color w:val="000000"/>
          <w:szCs w:val="24"/>
          <w:lang w:eastAsia="en-US"/>
        </w:rPr>
        <w:t>;</w:t>
      </w:r>
    </w:p>
    <w:p w14:paraId="77806B42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149FB22C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4D830ABD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#d1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373FDCD0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proofErr w:type="spellStart"/>
      <w:r w:rsidRPr="00F454DB">
        <w:rPr>
          <w:rFonts w:ascii="Consolas" w:hAnsi="Consolas" w:cs="Consolas"/>
          <w:color w:val="FF0000"/>
          <w:szCs w:val="24"/>
          <w:lang w:eastAsia="en-US"/>
        </w:rPr>
        <w:t>background-</w:t>
      </w:r>
      <w:proofErr w:type="gramStart"/>
      <w:r w:rsidRPr="00F454DB">
        <w:rPr>
          <w:rFonts w:ascii="Consolas" w:hAnsi="Consolas" w:cs="Consolas"/>
          <w:color w:val="FF0000"/>
          <w:szCs w:val="24"/>
          <w:lang w:eastAsia="en-US"/>
        </w:rPr>
        <w:t>color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>: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blue</w:t>
      </w:r>
      <w:proofErr w:type="spellEnd"/>
      <w:proofErr w:type="gramEnd"/>
      <w:r w:rsidRPr="00F454DB">
        <w:rPr>
          <w:rFonts w:ascii="Consolas" w:hAnsi="Consolas" w:cs="Consolas"/>
          <w:color w:val="000000"/>
          <w:szCs w:val="24"/>
          <w:lang w:eastAsia="en-US"/>
        </w:rPr>
        <w:t>;</w:t>
      </w:r>
    </w:p>
    <w:p w14:paraId="2806DD79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2A6B307E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6D301AD3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p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#d2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698214AC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proofErr w:type="spellStart"/>
      <w:r w:rsidRPr="00F454DB">
        <w:rPr>
          <w:rFonts w:ascii="Consolas" w:hAnsi="Consolas" w:cs="Consolas"/>
          <w:color w:val="FF0000"/>
          <w:szCs w:val="24"/>
          <w:lang w:eastAsia="en-US"/>
        </w:rPr>
        <w:t>background-</w:t>
      </w:r>
      <w:proofErr w:type="gramStart"/>
      <w:r w:rsidRPr="00F454DB">
        <w:rPr>
          <w:rFonts w:ascii="Consolas" w:hAnsi="Consolas" w:cs="Consolas"/>
          <w:color w:val="FF0000"/>
          <w:szCs w:val="24"/>
          <w:lang w:eastAsia="en-US"/>
        </w:rPr>
        <w:t>color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>: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orange</w:t>
      </w:r>
      <w:proofErr w:type="spellEnd"/>
      <w:proofErr w:type="gramEnd"/>
      <w:r w:rsidRPr="00F454DB">
        <w:rPr>
          <w:rFonts w:ascii="Consolas" w:hAnsi="Consolas" w:cs="Consolas"/>
          <w:color w:val="000000"/>
          <w:szCs w:val="24"/>
          <w:lang w:eastAsia="en-US"/>
        </w:rPr>
        <w:t>;</w:t>
      </w:r>
    </w:p>
    <w:p w14:paraId="3E600CC9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05D74FFE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30247600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#d2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&gt;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p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01CFB6B8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F454DB">
        <w:rPr>
          <w:rFonts w:ascii="Consolas" w:hAnsi="Consolas" w:cs="Consolas"/>
          <w:color w:val="FF0000"/>
          <w:szCs w:val="24"/>
          <w:lang w:eastAsia="en-US"/>
        </w:rPr>
        <w:t>background-</w:t>
      </w:r>
      <w:proofErr w:type="gramStart"/>
      <w:r w:rsidRPr="00F454DB">
        <w:rPr>
          <w:rFonts w:ascii="Consolas" w:hAnsi="Consolas" w:cs="Consolas"/>
          <w:color w:val="FF0000"/>
          <w:szCs w:val="24"/>
          <w:lang w:eastAsia="en-US"/>
        </w:rPr>
        <w:t>color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>: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#</w:t>
      </w:r>
      <w:proofErr w:type="gramEnd"/>
      <w:r w:rsidRPr="00F454DB">
        <w:rPr>
          <w:rFonts w:ascii="Consolas" w:hAnsi="Consolas" w:cs="Consolas"/>
          <w:color w:val="0000FF"/>
          <w:szCs w:val="24"/>
          <w:lang w:eastAsia="en-US"/>
        </w:rPr>
        <w:t>00ff00</w:t>
      </w:r>
    </w:p>
    <w:p w14:paraId="18A166B8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02EE6B54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0F982EC4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#p1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5C46BFFD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proofErr w:type="spellStart"/>
      <w:r w:rsidRPr="00F454DB">
        <w:rPr>
          <w:rFonts w:ascii="Consolas" w:hAnsi="Consolas" w:cs="Consolas"/>
          <w:color w:val="FF0000"/>
          <w:szCs w:val="24"/>
          <w:lang w:eastAsia="en-US"/>
        </w:rPr>
        <w:t>background-</w:t>
      </w:r>
      <w:proofErr w:type="gramStart"/>
      <w:r w:rsidRPr="00F454DB">
        <w:rPr>
          <w:rFonts w:ascii="Consolas" w:hAnsi="Consolas" w:cs="Consolas"/>
          <w:color w:val="FF0000"/>
          <w:szCs w:val="24"/>
          <w:lang w:eastAsia="en-US"/>
        </w:rPr>
        <w:t>color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>: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pink</w:t>
      </w:r>
      <w:proofErr w:type="spellEnd"/>
      <w:proofErr w:type="gramEnd"/>
    </w:p>
    <w:p w14:paraId="214032E4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36ED1079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3F9DBBE9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p2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213EBE33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F454DB">
        <w:rPr>
          <w:rFonts w:ascii="Consolas" w:hAnsi="Consolas" w:cs="Consolas"/>
          <w:color w:val="FF0000"/>
          <w:szCs w:val="24"/>
          <w:lang w:eastAsia="en-US"/>
        </w:rPr>
        <w:t>background-color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: 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#ffffff</w:t>
      </w:r>
    </w:p>
    <w:p w14:paraId="7F137B39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296B2B9A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0F746A05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style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001408B4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head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1B9E8E6D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FF"/>
          <w:szCs w:val="24"/>
          <w:lang w:eastAsia="en-US"/>
        </w:rPr>
        <w:t>&lt;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body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2CCAA572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7539D037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&lt;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div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45F5CAF6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&lt;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div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F454DB">
        <w:rPr>
          <w:rFonts w:ascii="Consolas" w:hAnsi="Consolas" w:cs="Consolas"/>
          <w:color w:val="FF0000"/>
          <w:szCs w:val="24"/>
          <w:lang w:eastAsia="en-US"/>
        </w:rPr>
        <w:t>id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="d1"&gt;</w:t>
      </w:r>
    </w:p>
    <w:p w14:paraId="01781850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&lt;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p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F454DB">
        <w:rPr>
          <w:rFonts w:ascii="Consolas" w:hAnsi="Consolas" w:cs="Consolas"/>
          <w:color w:val="FF0000"/>
          <w:szCs w:val="24"/>
          <w:lang w:eastAsia="en-US"/>
        </w:rPr>
        <w:t>id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="p1"&gt;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p1 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p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77495979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div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53FA81CD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&lt;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div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F454DB">
        <w:rPr>
          <w:rFonts w:ascii="Consolas" w:hAnsi="Consolas" w:cs="Consolas"/>
          <w:color w:val="FF0000"/>
          <w:szCs w:val="24"/>
          <w:lang w:eastAsia="en-US"/>
        </w:rPr>
        <w:t>id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="d2"&gt;</w:t>
      </w:r>
    </w:p>
    <w:p w14:paraId="4C526AD1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&lt;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p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&gt;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p2 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p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10D8A97F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&lt;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p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&gt;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p3 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p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62EB313F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div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73CD1BFE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&lt;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p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&gt;</w:t>
      </w: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p4 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p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1EB7E4DF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F454DB">
        <w:rPr>
          <w:rFonts w:ascii="Consolas" w:hAnsi="Consolas" w:cs="Consolas"/>
          <w:color w:val="000000"/>
          <w:szCs w:val="24"/>
          <w:lang w:eastAsia="en-US"/>
        </w:rPr>
        <w:t xml:space="preserve">    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div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0FD413C2" w14:textId="77777777" w:rsidR="00F454DB" w:rsidRPr="00F454DB" w:rsidRDefault="00F454DB" w:rsidP="00F454D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0A9C8743" w14:textId="5606BDA9" w:rsidR="00D438E6" w:rsidRPr="00F454DB" w:rsidRDefault="00F454DB" w:rsidP="00F454DB">
      <w:pPr>
        <w:bidi w:val="0"/>
        <w:rPr>
          <w:rFonts w:cs="Times New Roman"/>
          <w:b/>
          <w:bCs/>
          <w:color w:val="000000"/>
          <w:sz w:val="36"/>
          <w:szCs w:val="40"/>
          <w:rtl/>
        </w:rPr>
      </w:pPr>
      <w:r w:rsidRPr="00F454DB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F454DB">
        <w:rPr>
          <w:rFonts w:ascii="Consolas" w:hAnsi="Consolas" w:cs="Consolas"/>
          <w:color w:val="800000"/>
          <w:szCs w:val="24"/>
          <w:lang w:eastAsia="en-US"/>
        </w:rPr>
        <w:t>body</w:t>
      </w:r>
      <w:r w:rsidRPr="00F454DB">
        <w:rPr>
          <w:rFonts w:ascii="Consolas" w:hAnsi="Consolas" w:cs="Consolas"/>
          <w:color w:val="0000FF"/>
          <w:szCs w:val="24"/>
          <w:lang w:eastAsia="en-US"/>
        </w:rPr>
        <w:t>&gt;</w:t>
      </w:r>
      <w:r w:rsidR="00D438E6" w:rsidRPr="00F454DB">
        <w:rPr>
          <w:rFonts w:cs="Times New Roman"/>
          <w:b/>
          <w:bCs/>
          <w:color w:val="000000"/>
          <w:sz w:val="36"/>
          <w:szCs w:val="40"/>
          <w:rtl/>
        </w:rPr>
        <w:br w:type="page"/>
      </w:r>
    </w:p>
    <w:p w14:paraId="7121BF2E" w14:textId="49824E9B" w:rsidR="004930D6" w:rsidRPr="00D9597F" w:rsidRDefault="004930D6" w:rsidP="00BC75D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lastRenderedPageBreak/>
        <w:t>ענ</w:t>
      </w:r>
      <w:r w:rsidR="00BE4DE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ו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</w:t>
      </w:r>
      <w:r w:rsidRPr="00E1050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u w:val="single"/>
          <w:rtl/>
          <w:lang w:eastAsia="he-IL"/>
        </w:rPr>
        <w:t>ונמק</w:t>
      </w:r>
      <w:r w:rsidR="00BE4DE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u w:val="single"/>
          <w:rtl/>
          <w:lang w:eastAsia="he-IL"/>
        </w:rPr>
        <w:t>ו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בקצרה את </w:t>
      </w:r>
      <w:r w:rsidR="00BE4DE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תשובותיכם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(</w:t>
      </w:r>
      <w:r w:rsidR="00BC75DC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6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נקודות)</w:t>
      </w:r>
    </w:p>
    <w:p w14:paraId="36B03B7A" w14:textId="77777777" w:rsidR="00202735" w:rsidRDefault="00202735" w:rsidP="00202735">
      <w:pPr>
        <w:rPr>
          <w:rtl/>
        </w:rPr>
      </w:pPr>
    </w:p>
    <w:p w14:paraId="21E6833A" w14:textId="689FE47E" w:rsidR="00202735" w:rsidRPr="00D9597F" w:rsidRDefault="002955DE" w:rsidP="00594845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מה </w:t>
      </w:r>
      <w:r w:rsidR="00594845">
        <w:rPr>
          <w:rFonts w:asciiTheme="majorBidi" w:hAnsiTheme="majorBidi" w:cstheme="majorBidi" w:hint="cs"/>
          <w:sz w:val="28"/>
          <w:szCs w:val="28"/>
          <w:rtl/>
        </w:rPr>
        <w:t>ידפיס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הקוד הבא</w:t>
      </w:r>
      <w:r w:rsidR="007661E3">
        <w:rPr>
          <w:rFonts w:asciiTheme="majorBidi" w:hAnsiTheme="majorBidi" w:cstheme="majorBidi" w:hint="cs"/>
          <w:sz w:val="28"/>
          <w:szCs w:val="28"/>
          <w:rtl/>
        </w:rPr>
        <w:t>?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נמק</w:t>
      </w:r>
      <w:r w:rsidR="00BE4DEF">
        <w:rPr>
          <w:rFonts w:asciiTheme="majorBidi" w:hAnsiTheme="majorBidi" w:cstheme="majorBidi" w:hint="cs"/>
          <w:sz w:val="28"/>
          <w:szCs w:val="28"/>
          <w:rtl/>
        </w:rPr>
        <w:t>ו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2EC587CE" w14:textId="53152644" w:rsidR="00BE4DEF" w:rsidRPr="00BE4DEF" w:rsidRDefault="00BE4DEF" w:rsidP="00BE4DEF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Cs w:val="24"/>
        </w:rPr>
      </w:pPr>
      <w:r w:rsidRPr="00BE4DEF">
        <w:rPr>
          <w:rFonts w:ascii="Consolas" w:hAnsi="Consolas" w:cs="Consolas"/>
          <w:color w:val="000000"/>
          <w:szCs w:val="24"/>
        </w:rPr>
        <w:t xml:space="preserve">    o1 = f1();</w:t>
      </w:r>
    </w:p>
    <w:p w14:paraId="6AF7B609" w14:textId="77777777" w:rsidR="00BE4DEF" w:rsidRPr="00BE4DEF" w:rsidRDefault="00BE4DEF" w:rsidP="00BE4DEF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Cs w:val="24"/>
        </w:rPr>
      </w:pPr>
    </w:p>
    <w:p w14:paraId="3C0F6D0F" w14:textId="6D69D278" w:rsidR="00BE4DEF" w:rsidRPr="00BE4DEF" w:rsidRDefault="00BE4DEF" w:rsidP="00BE4DEF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Cs w:val="24"/>
        </w:rPr>
      </w:pPr>
      <w:r w:rsidRPr="00BE4DEF">
        <w:rPr>
          <w:rFonts w:ascii="Consolas" w:hAnsi="Consolas" w:cs="Consolas"/>
          <w:color w:val="000000"/>
          <w:szCs w:val="24"/>
        </w:rPr>
        <w:t xml:space="preserve">    str = </w:t>
      </w:r>
      <w:r w:rsidRPr="00BE4DEF">
        <w:rPr>
          <w:rFonts w:ascii="Consolas" w:hAnsi="Consolas" w:cs="Consolas"/>
          <w:color w:val="A31515"/>
          <w:szCs w:val="24"/>
        </w:rPr>
        <w:t>""</w:t>
      </w:r>
      <w:r w:rsidRPr="00BE4DEF">
        <w:rPr>
          <w:rFonts w:ascii="Consolas" w:hAnsi="Consolas" w:cs="Consolas"/>
          <w:color w:val="000000"/>
          <w:szCs w:val="24"/>
        </w:rPr>
        <w:t>;</w:t>
      </w:r>
    </w:p>
    <w:p w14:paraId="36D7A09B" w14:textId="77777777" w:rsidR="00BE4DEF" w:rsidRPr="00BE4DEF" w:rsidRDefault="00BE4DEF" w:rsidP="00BE4DEF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Cs w:val="24"/>
        </w:rPr>
      </w:pPr>
    </w:p>
    <w:p w14:paraId="09393114" w14:textId="0FBC48A6" w:rsidR="00BE4DEF" w:rsidRPr="00BE4DEF" w:rsidRDefault="00BE4DEF" w:rsidP="00BE4DEF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Cs w:val="24"/>
        </w:rPr>
      </w:pPr>
      <w:r w:rsidRPr="00BE4DEF">
        <w:rPr>
          <w:rFonts w:ascii="Consolas" w:hAnsi="Consolas" w:cs="Consolas"/>
          <w:color w:val="000000"/>
          <w:szCs w:val="24"/>
        </w:rPr>
        <w:t xml:space="preserve">    </w:t>
      </w:r>
      <w:r w:rsidRPr="00BE4DEF">
        <w:rPr>
          <w:rFonts w:ascii="Consolas" w:hAnsi="Consolas" w:cs="Consolas"/>
          <w:color w:val="0000FF"/>
          <w:szCs w:val="24"/>
        </w:rPr>
        <w:t>for</w:t>
      </w:r>
      <w:r w:rsidRPr="00BE4DEF">
        <w:rPr>
          <w:rFonts w:ascii="Consolas" w:hAnsi="Consolas" w:cs="Consolas"/>
          <w:color w:val="000000"/>
          <w:szCs w:val="24"/>
        </w:rPr>
        <w:t xml:space="preserve"> (k </w:t>
      </w:r>
      <w:r w:rsidRPr="00BE4DEF">
        <w:rPr>
          <w:rFonts w:ascii="Consolas" w:hAnsi="Consolas" w:cs="Consolas"/>
          <w:color w:val="0000FF"/>
          <w:szCs w:val="24"/>
        </w:rPr>
        <w:t>in</w:t>
      </w:r>
      <w:r w:rsidRPr="00BE4DEF">
        <w:rPr>
          <w:rFonts w:ascii="Consolas" w:hAnsi="Consolas" w:cs="Consolas"/>
          <w:color w:val="000000"/>
          <w:szCs w:val="24"/>
        </w:rPr>
        <w:t xml:space="preserve"> o1) {</w:t>
      </w:r>
    </w:p>
    <w:p w14:paraId="721C8CC7" w14:textId="21087BCF" w:rsidR="00BE4DEF" w:rsidRPr="00BE4DEF" w:rsidRDefault="00BE4DEF" w:rsidP="00BE4DEF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Cs w:val="24"/>
        </w:rPr>
      </w:pPr>
      <w:r w:rsidRPr="00BE4DEF">
        <w:rPr>
          <w:rFonts w:ascii="Consolas" w:hAnsi="Consolas" w:cs="Consolas"/>
          <w:color w:val="000000"/>
          <w:szCs w:val="24"/>
        </w:rPr>
        <w:t xml:space="preserve">         str += o1[k] + </w:t>
      </w:r>
      <w:r w:rsidRPr="00BE4DEF">
        <w:rPr>
          <w:rFonts w:ascii="Consolas" w:hAnsi="Consolas" w:cs="Consolas"/>
          <w:color w:val="A31515"/>
          <w:szCs w:val="24"/>
        </w:rPr>
        <w:t>" "</w:t>
      </w:r>
      <w:r w:rsidRPr="00BE4DEF">
        <w:rPr>
          <w:rFonts w:ascii="Consolas" w:hAnsi="Consolas" w:cs="Consolas"/>
          <w:color w:val="000000"/>
          <w:szCs w:val="24"/>
        </w:rPr>
        <w:t xml:space="preserve"> + k + </w:t>
      </w:r>
      <w:r w:rsidRPr="00BE4DEF">
        <w:rPr>
          <w:rFonts w:ascii="Consolas" w:hAnsi="Consolas" w:cs="Consolas"/>
          <w:color w:val="A31515"/>
          <w:szCs w:val="24"/>
        </w:rPr>
        <w:t>" "</w:t>
      </w:r>
      <w:r w:rsidRPr="00BE4DEF">
        <w:rPr>
          <w:rFonts w:ascii="Consolas" w:hAnsi="Consolas" w:cs="Consolas"/>
          <w:color w:val="000000"/>
          <w:szCs w:val="24"/>
        </w:rPr>
        <w:t>;</w:t>
      </w:r>
    </w:p>
    <w:p w14:paraId="4C519731" w14:textId="7120C590" w:rsidR="00BE4DEF" w:rsidRPr="00BE4DEF" w:rsidRDefault="00BE4DEF" w:rsidP="00BE4DEF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Cs w:val="24"/>
        </w:rPr>
      </w:pPr>
      <w:r w:rsidRPr="00BE4DEF">
        <w:rPr>
          <w:rFonts w:ascii="Consolas" w:hAnsi="Consolas" w:cs="Consolas"/>
          <w:color w:val="000000"/>
          <w:szCs w:val="24"/>
        </w:rPr>
        <w:t xml:space="preserve">    }</w:t>
      </w:r>
    </w:p>
    <w:p w14:paraId="71221807" w14:textId="77777777" w:rsidR="00BE4DEF" w:rsidRPr="00BE4DEF" w:rsidRDefault="00BE4DEF" w:rsidP="00BE4DEF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Cs w:val="24"/>
        </w:rPr>
      </w:pPr>
    </w:p>
    <w:p w14:paraId="4400AD98" w14:textId="7DACC038" w:rsidR="00BE4DEF" w:rsidRPr="00BE4DEF" w:rsidRDefault="00BE4DEF" w:rsidP="00BE4DEF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Cs w:val="24"/>
        </w:rPr>
      </w:pPr>
      <w:r w:rsidRPr="00BE4DEF">
        <w:rPr>
          <w:rFonts w:ascii="Consolas" w:hAnsi="Consolas" w:cs="Consolas"/>
          <w:color w:val="000000"/>
          <w:szCs w:val="24"/>
        </w:rPr>
        <w:t xml:space="preserve">    alert(str);</w:t>
      </w:r>
    </w:p>
    <w:p w14:paraId="69106D2B" w14:textId="77777777" w:rsidR="00BE4DEF" w:rsidRPr="00BE4DEF" w:rsidRDefault="00BE4DEF" w:rsidP="00BE4DEF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Cs w:val="24"/>
        </w:rPr>
      </w:pPr>
    </w:p>
    <w:p w14:paraId="3638F95E" w14:textId="5B2B09F0" w:rsidR="00BE4DEF" w:rsidRPr="00BE4DEF" w:rsidRDefault="00BE4DEF" w:rsidP="00BE4DEF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Cs w:val="24"/>
        </w:rPr>
      </w:pPr>
      <w:r w:rsidRPr="00BE4DEF">
        <w:rPr>
          <w:rFonts w:ascii="Consolas" w:hAnsi="Consolas" w:cs="Consolas"/>
          <w:color w:val="000000"/>
          <w:szCs w:val="24"/>
        </w:rPr>
        <w:t xml:space="preserve">    </w:t>
      </w:r>
      <w:r w:rsidRPr="00BE4DEF">
        <w:rPr>
          <w:rFonts w:ascii="Consolas" w:hAnsi="Consolas" w:cs="Consolas"/>
          <w:color w:val="0000FF"/>
          <w:szCs w:val="24"/>
        </w:rPr>
        <w:t>function</w:t>
      </w:r>
      <w:r w:rsidRPr="00BE4DEF">
        <w:rPr>
          <w:rFonts w:ascii="Consolas" w:hAnsi="Consolas" w:cs="Consolas"/>
          <w:color w:val="000000"/>
          <w:szCs w:val="24"/>
        </w:rPr>
        <w:t xml:space="preserve"> f1() {</w:t>
      </w:r>
    </w:p>
    <w:p w14:paraId="42C35075" w14:textId="318EEC52" w:rsidR="00BE4DEF" w:rsidRPr="00BE4DEF" w:rsidRDefault="00BE4DEF" w:rsidP="00BE4DEF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Cs w:val="24"/>
        </w:rPr>
      </w:pPr>
      <w:r w:rsidRPr="00BE4DEF">
        <w:rPr>
          <w:rFonts w:ascii="Consolas" w:hAnsi="Consolas" w:cs="Consolas"/>
          <w:color w:val="000000"/>
          <w:szCs w:val="24"/>
        </w:rPr>
        <w:t xml:space="preserve">        </w:t>
      </w:r>
      <w:r w:rsidRPr="00BE4DEF">
        <w:rPr>
          <w:rFonts w:ascii="Consolas" w:hAnsi="Consolas" w:cs="Consolas"/>
          <w:color w:val="0000FF"/>
          <w:szCs w:val="24"/>
        </w:rPr>
        <w:t>let</w:t>
      </w:r>
      <w:r w:rsidRPr="00BE4DEF">
        <w:rPr>
          <w:rFonts w:ascii="Consolas" w:hAnsi="Consolas" w:cs="Consolas"/>
          <w:color w:val="000000"/>
          <w:szCs w:val="24"/>
        </w:rPr>
        <w:t xml:space="preserve"> o = {};</w:t>
      </w:r>
    </w:p>
    <w:p w14:paraId="59F27304" w14:textId="2176FED5" w:rsidR="00BE4DEF" w:rsidRPr="00BE4DEF" w:rsidRDefault="00BE4DEF" w:rsidP="00BE4DEF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Cs w:val="24"/>
        </w:rPr>
      </w:pPr>
      <w:r w:rsidRPr="00BE4DEF">
        <w:rPr>
          <w:rFonts w:ascii="Consolas" w:hAnsi="Consolas" w:cs="Consolas"/>
          <w:color w:val="000000"/>
          <w:szCs w:val="24"/>
        </w:rPr>
        <w:t xml:space="preserve">        o.name = </w:t>
      </w:r>
      <w:r w:rsidRPr="00BE4DEF">
        <w:rPr>
          <w:rFonts w:ascii="Consolas" w:hAnsi="Consolas" w:cs="Consolas"/>
          <w:color w:val="A31515"/>
          <w:szCs w:val="24"/>
        </w:rPr>
        <w:t>"</w:t>
      </w:r>
      <w:proofErr w:type="spellStart"/>
      <w:r w:rsidRPr="00BE4DEF">
        <w:rPr>
          <w:rFonts w:ascii="Consolas" w:hAnsi="Consolas" w:cs="Consolas"/>
          <w:color w:val="A31515"/>
          <w:szCs w:val="24"/>
        </w:rPr>
        <w:t>messi</w:t>
      </w:r>
      <w:proofErr w:type="spellEnd"/>
      <w:r w:rsidRPr="00BE4DEF">
        <w:rPr>
          <w:rFonts w:ascii="Consolas" w:hAnsi="Consolas" w:cs="Consolas"/>
          <w:color w:val="A31515"/>
          <w:szCs w:val="24"/>
        </w:rPr>
        <w:t>"</w:t>
      </w:r>
      <w:r w:rsidRPr="00BE4DEF">
        <w:rPr>
          <w:rFonts w:ascii="Consolas" w:hAnsi="Consolas" w:cs="Consolas"/>
          <w:color w:val="000000"/>
          <w:szCs w:val="24"/>
        </w:rPr>
        <w:t>;</w:t>
      </w:r>
    </w:p>
    <w:p w14:paraId="45334A7A" w14:textId="7A4C4BFC" w:rsidR="00BE4DEF" w:rsidRPr="00BE4DEF" w:rsidRDefault="00BE4DEF" w:rsidP="00BE4DEF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Cs w:val="24"/>
        </w:rPr>
      </w:pPr>
      <w:r w:rsidRPr="00BE4DEF">
        <w:rPr>
          <w:rFonts w:ascii="Consolas" w:hAnsi="Consolas" w:cs="Consolas"/>
          <w:color w:val="000000"/>
          <w:szCs w:val="24"/>
        </w:rPr>
        <w:t xml:space="preserve">        </w:t>
      </w:r>
      <w:proofErr w:type="spellStart"/>
      <w:r w:rsidRPr="00BE4DEF">
        <w:rPr>
          <w:rFonts w:ascii="Consolas" w:hAnsi="Consolas" w:cs="Consolas"/>
          <w:color w:val="000000"/>
          <w:szCs w:val="24"/>
        </w:rPr>
        <w:t>o.age</w:t>
      </w:r>
      <w:proofErr w:type="spellEnd"/>
      <w:r w:rsidRPr="00BE4DEF">
        <w:rPr>
          <w:rFonts w:ascii="Consolas" w:hAnsi="Consolas" w:cs="Consolas"/>
          <w:color w:val="000000"/>
          <w:szCs w:val="24"/>
        </w:rPr>
        <w:t xml:space="preserve"> = 31;</w:t>
      </w:r>
    </w:p>
    <w:p w14:paraId="5BBD04FB" w14:textId="03911FD1" w:rsidR="00BE4DEF" w:rsidRPr="00BE4DEF" w:rsidRDefault="00BE4DEF" w:rsidP="00BE4DEF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Cs w:val="24"/>
        </w:rPr>
      </w:pPr>
      <w:r w:rsidRPr="00BE4DEF">
        <w:rPr>
          <w:rFonts w:ascii="Consolas" w:hAnsi="Consolas" w:cs="Consolas"/>
          <w:color w:val="000000"/>
          <w:szCs w:val="24"/>
        </w:rPr>
        <w:t xml:space="preserve">        </w:t>
      </w:r>
      <w:r w:rsidRPr="00BE4DEF">
        <w:rPr>
          <w:rFonts w:ascii="Consolas" w:hAnsi="Consolas" w:cs="Consolas"/>
          <w:color w:val="0000FF"/>
          <w:szCs w:val="24"/>
        </w:rPr>
        <w:t>return</w:t>
      </w:r>
      <w:r w:rsidRPr="00BE4DEF">
        <w:rPr>
          <w:rFonts w:ascii="Consolas" w:hAnsi="Consolas" w:cs="Consolas"/>
          <w:color w:val="000000"/>
          <w:szCs w:val="24"/>
        </w:rPr>
        <w:t xml:space="preserve"> o;</w:t>
      </w:r>
    </w:p>
    <w:p w14:paraId="3F03FEE8" w14:textId="67F8587C" w:rsidR="00C270D4" w:rsidRPr="00BE4DEF" w:rsidRDefault="00BE4DEF" w:rsidP="00BE4DEF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40"/>
          <w:szCs w:val="40"/>
          <w:shd w:val="clear" w:color="auto" w:fill="FFFFFF"/>
          <w:rtl/>
        </w:rPr>
      </w:pPr>
      <w:r w:rsidRPr="00BE4DEF">
        <w:rPr>
          <w:rFonts w:ascii="Consolas" w:hAnsi="Consolas" w:cs="Consolas"/>
          <w:color w:val="000000"/>
          <w:szCs w:val="24"/>
        </w:rPr>
        <w:t xml:space="preserve">    }</w:t>
      </w:r>
    </w:p>
    <w:p w14:paraId="7C0444B9" w14:textId="77777777" w:rsidR="00C270D4" w:rsidRDefault="00C270D4" w:rsidP="00C270D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8"/>
          <w:shd w:val="clear" w:color="auto" w:fill="FFFFFF"/>
        </w:rPr>
      </w:pPr>
    </w:p>
    <w:p w14:paraId="2D9101E3" w14:textId="1BCED3CB" w:rsidR="00E1050F" w:rsidRPr="002955DE" w:rsidRDefault="002955DE" w:rsidP="002955DE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2955DE">
        <w:rPr>
          <w:rFonts w:asciiTheme="majorBidi" w:hAnsiTheme="majorBidi" w:cstheme="majorBidi" w:hint="cs"/>
          <w:sz w:val="28"/>
          <w:szCs w:val="28"/>
          <w:rtl/>
        </w:rPr>
        <w:t>מה ידפיס הקוד הבא? נמק</w:t>
      </w:r>
      <w:r w:rsidR="00BE4DEF">
        <w:rPr>
          <w:rFonts w:asciiTheme="majorBidi" w:hAnsiTheme="majorBidi" w:cstheme="majorBidi" w:hint="cs"/>
          <w:sz w:val="28"/>
          <w:szCs w:val="28"/>
          <w:rtl/>
        </w:rPr>
        <w:t>ו</w:t>
      </w:r>
      <w:r w:rsidRPr="002955DE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2F022C05" w14:textId="77777777" w:rsidR="004930D6" w:rsidRDefault="004930D6" w:rsidP="002955DE">
      <w:pPr>
        <w:bidi w:val="0"/>
        <w:rPr>
          <w:rFonts w:cs="David"/>
          <w:sz w:val="22"/>
          <w:szCs w:val="22"/>
        </w:rPr>
      </w:pPr>
    </w:p>
    <w:p w14:paraId="6452436E" w14:textId="77777777" w:rsidR="00352604" w:rsidRPr="00352604" w:rsidRDefault="00352604" w:rsidP="0035260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       car = </w:t>
      </w:r>
      <w:r w:rsidRPr="00352604">
        <w:rPr>
          <w:rFonts w:ascii="Consolas" w:hAnsi="Consolas" w:cs="Consolas"/>
          <w:color w:val="A31515"/>
          <w:szCs w:val="24"/>
          <w:lang w:eastAsia="en-US"/>
        </w:rPr>
        <w:t>"fiat"</w:t>
      </w:r>
      <w:r w:rsidRPr="00352604">
        <w:rPr>
          <w:rFonts w:ascii="Consolas" w:hAnsi="Consolas" w:cs="Consolas"/>
          <w:color w:val="000000"/>
          <w:szCs w:val="24"/>
          <w:lang w:eastAsia="en-US"/>
        </w:rPr>
        <w:t>;</w:t>
      </w:r>
    </w:p>
    <w:p w14:paraId="42F1BB7C" w14:textId="77777777" w:rsidR="00352604" w:rsidRPr="00352604" w:rsidRDefault="00352604" w:rsidP="0035260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       emps = [</w:t>
      </w:r>
    </w:p>
    <w:p w14:paraId="4EB26CCC" w14:textId="77777777" w:rsidR="00352604" w:rsidRPr="00352604" w:rsidRDefault="00352604" w:rsidP="0035260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           {</w:t>
      </w:r>
    </w:p>
    <w:p w14:paraId="2E04A567" w14:textId="77777777" w:rsidR="00352604" w:rsidRPr="00352604" w:rsidRDefault="00352604" w:rsidP="0035260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               name: </w:t>
      </w:r>
      <w:r w:rsidRPr="00352604">
        <w:rPr>
          <w:rFonts w:ascii="Consolas" w:hAnsi="Consolas" w:cs="Consolas"/>
          <w:color w:val="A31515"/>
          <w:szCs w:val="24"/>
          <w:lang w:eastAsia="en-US"/>
        </w:rPr>
        <w:t>"dan"</w:t>
      </w:r>
      <w:r w:rsidRPr="00352604">
        <w:rPr>
          <w:rFonts w:ascii="Consolas" w:hAnsi="Consolas" w:cs="Consolas"/>
          <w:color w:val="000000"/>
          <w:szCs w:val="24"/>
          <w:lang w:eastAsia="en-US"/>
        </w:rPr>
        <w:t>,</w:t>
      </w:r>
    </w:p>
    <w:p w14:paraId="034A2B5A" w14:textId="77777777" w:rsidR="00352604" w:rsidRPr="00352604" w:rsidRDefault="00352604" w:rsidP="0035260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               cars: [</w:t>
      </w:r>
      <w:r w:rsidRPr="00352604">
        <w:rPr>
          <w:rFonts w:ascii="Consolas" w:hAnsi="Consolas" w:cs="Consolas"/>
          <w:color w:val="A31515"/>
          <w:szCs w:val="24"/>
          <w:lang w:eastAsia="en-US"/>
        </w:rPr>
        <w:t>"</w:t>
      </w:r>
      <w:proofErr w:type="spellStart"/>
      <w:r w:rsidRPr="00352604">
        <w:rPr>
          <w:rFonts w:ascii="Consolas" w:hAnsi="Consolas" w:cs="Consolas"/>
          <w:color w:val="A31515"/>
          <w:szCs w:val="24"/>
          <w:lang w:eastAsia="en-US"/>
        </w:rPr>
        <w:t>volvo</w:t>
      </w:r>
      <w:proofErr w:type="spellEnd"/>
      <w:r w:rsidRPr="00352604">
        <w:rPr>
          <w:rFonts w:ascii="Consolas" w:hAnsi="Consolas" w:cs="Consolas"/>
          <w:color w:val="A31515"/>
          <w:szCs w:val="24"/>
          <w:lang w:eastAsia="en-US"/>
        </w:rPr>
        <w:t>"</w:t>
      </w:r>
      <w:r w:rsidRPr="00352604">
        <w:rPr>
          <w:rFonts w:ascii="Consolas" w:hAnsi="Consolas" w:cs="Consolas"/>
          <w:color w:val="000000"/>
          <w:szCs w:val="24"/>
          <w:lang w:eastAsia="en-US"/>
        </w:rPr>
        <w:t>,</w:t>
      </w:r>
      <w:r w:rsidRPr="00352604">
        <w:rPr>
          <w:rFonts w:ascii="Consolas" w:hAnsi="Consolas" w:cs="Consolas"/>
          <w:color w:val="A31515"/>
          <w:szCs w:val="24"/>
          <w:lang w:eastAsia="en-US"/>
        </w:rPr>
        <w:t>"fiat"</w:t>
      </w:r>
      <w:r w:rsidRPr="00352604">
        <w:rPr>
          <w:rFonts w:ascii="Consolas" w:hAnsi="Consolas" w:cs="Consolas"/>
          <w:color w:val="000000"/>
          <w:szCs w:val="24"/>
          <w:lang w:eastAsia="en-US"/>
        </w:rPr>
        <w:t>]</w:t>
      </w:r>
    </w:p>
    <w:p w14:paraId="4F6DC162" w14:textId="69FF7A3D" w:rsidR="00352604" w:rsidRDefault="00352604" w:rsidP="0035260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           },</w:t>
      </w:r>
    </w:p>
    <w:p w14:paraId="152721FD" w14:textId="77777777" w:rsidR="00D1481C" w:rsidRPr="00352604" w:rsidRDefault="00D1481C" w:rsidP="00D1481C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           {</w:t>
      </w:r>
    </w:p>
    <w:p w14:paraId="194FB417" w14:textId="1C9FF506" w:rsidR="00D1481C" w:rsidRPr="00352604" w:rsidRDefault="00D1481C" w:rsidP="00D1481C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               name: </w:t>
      </w:r>
      <w:r w:rsidRPr="00352604">
        <w:rPr>
          <w:rFonts w:ascii="Consolas" w:hAnsi="Consolas" w:cs="Consolas"/>
          <w:color w:val="A31515"/>
          <w:szCs w:val="24"/>
          <w:lang w:eastAsia="en-US"/>
        </w:rPr>
        <w:t>"</w:t>
      </w:r>
      <w:proofErr w:type="spellStart"/>
      <w:r>
        <w:rPr>
          <w:rFonts w:ascii="Consolas" w:hAnsi="Consolas" w:cs="Consolas"/>
          <w:color w:val="A31515"/>
          <w:szCs w:val="24"/>
          <w:lang w:eastAsia="en-US"/>
        </w:rPr>
        <w:t>alex</w:t>
      </w:r>
      <w:proofErr w:type="spellEnd"/>
      <w:r w:rsidRPr="00352604">
        <w:rPr>
          <w:rFonts w:ascii="Consolas" w:hAnsi="Consolas" w:cs="Consolas"/>
          <w:color w:val="A31515"/>
          <w:szCs w:val="24"/>
          <w:lang w:eastAsia="en-US"/>
        </w:rPr>
        <w:t>"</w:t>
      </w:r>
      <w:r w:rsidRPr="00352604">
        <w:rPr>
          <w:rFonts w:ascii="Consolas" w:hAnsi="Consolas" w:cs="Consolas"/>
          <w:color w:val="000000"/>
          <w:szCs w:val="24"/>
          <w:lang w:eastAsia="en-US"/>
        </w:rPr>
        <w:t>,</w:t>
      </w:r>
    </w:p>
    <w:p w14:paraId="21BC8D48" w14:textId="375A70A0" w:rsidR="00D1481C" w:rsidRPr="00352604" w:rsidRDefault="00D1481C" w:rsidP="00D1481C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               cars: [</w:t>
      </w:r>
      <w:r w:rsidRPr="00352604">
        <w:rPr>
          <w:rFonts w:ascii="Consolas" w:hAnsi="Consolas" w:cs="Consolas"/>
          <w:color w:val="A31515"/>
          <w:szCs w:val="24"/>
          <w:lang w:eastAsia="en-US"/>
        </w:rPr>
        <w:t>"</w:t>
      </w:r>
      <w:proofErr w:type="spellStart"/>
      <w:r>
        <w:rPr>
          <w:rFonts w:ascii="Consolas" w:hAnsi="Consolas" w:cs="Consolas"/>
          <w:color w:val="A31515"/>
          <w:szCs w:val="24"/>
          <w:lang w:eastAsia="en-US"/>
        </w:rPr>
        <w:t>mazda</w:t>
      </w:r>
      <w:proofErr w:type="spellEnd"/>
      <w:r w:rsidRPr="00352604">
        <w:rPr>
          <w:rFonts w:ascii="Consolas" w:hAnsi="Consolas" w:cs="Consolas"/>
          <w:color w:val="A31515"/>
          <w:szCs w:val="24"/>
          <w:lang w:eastAsia="en-US"/>
        </w:rPr>
        <w:t>"</w:t>
      </w:r>
      <w:r w:rsidRPr="00352604">
        <w:rPr>
          <w:rFonts w:ascii="Consolas" w:hAnsi="Consolas" w:cs="Consolas"/>
          <w:color w:val="000000"/>
          <w:szCs w:val="24"/>
          <w:lang w:eastAsia="en-US"/>
        </w:rPr>
        <w:t>,</w:t>
      </w:r>
      <w:r w:rsidRPr="00352604">
        <w:rPr>
          <w:rFonts w:ascii="Consolas" w:hAnsi="Consolas" w:cs="Consolas"/>
          <w:color w:val="A31515"/>
          <w:szCs w:val="24"/>
          <w:lang w:eastAsia="en-US"/>
        </w:rPr>
        <w:t>"</w:t>
      </w:r>
      <w:proofErr w:type="spellStart"/>
      <w:r>
        <w:rPr>
          <w:rFonts w:ascii="Consolas" w:hAnsi="Consolas" w:cs="Consolas"/>
          <w:color w:val="A31515"/>
          <w:szCs w:val="24"/>
          <w:lang w:eastAsia="en-US"/>
        </w:rPr>
        <w:t>toyota</w:t>
      </w:r>
      <w:proofErr w:type="spellEnd"/>
      <w:r w:rsidRPr="00352604">
        <w:rPr>
          <w:rFonts w:ascii="Consolas" w:hAnsi="Consolas" w:cs="Consolas"/>
          <w:color w:val="A31515"/>
          <w:szCs w:val="24"/>
          <w:lang w:eastAsia="en-US"/>
        </w:rPr>
        <w:t>"</w:t>
      </w:r>
      <w:r w:rsidRPr="00352604">
        <w:rPr>
          <w:rFonts w:ascii="Consolas" w:hAnsi="Consolas" w:cs="Consolas"/>
          <w:color w:val="000000"/>
          <w:szCs w:val="24"/>
          <w:lang w:eastAsia="en-US"/>
        </w:rPr>
        <w:t>]</w:t>
      </w:r>
    </w:p>
    <w:p w14:paraId="5984BC1A" w14:textId="77777777" w:rsidR="00D1481C" w:rsidRPr="00352604" w:rsidRDefault="00D1481C" w:rsidP="00D1481C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           },</w:t>
      </w:r>
    </w:p>
    <w:p w14:paraId="40A0B474" w14:textId="77777777" w:rsidR="00352604" w:rsidRPr="00352604" w:rsidRDefault="00352604" w:rsidP="0035260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           {</w:t>
      </w:r>
    </w:p>
    <w:p w14:paraId="7037AD8A" w14:textId="77777777" w:rsidR="00352604" w:rsidRPr="00352604" w:rsidRDefault="00352604" w:rsidP="0035260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               name: </w:t>
      </w:r>
      <w:r w:rsidRPr="00352604">
        <w:rPr>
          <w:rFonts w:ascii="Consolas" w:hAnsi="Consolas" w:cs="Consolas"/>
          <w:color w:val="A31515"/>
          <w:szCs w:val="24"/>
          <w:lang w:eastAsia="en-US"/>
        </w:rPr>
        <w:t>"</w:t>
      </w:r>
      <w:proofErr w:type="spellStart"/>
      <w:r w:rsidRPr="00352604">
        <w:rPr>
          <w:rFonts w:ascii="Consolas" w:hAnsi="Consolas" w:cs="Consolas"/>
          <w:color w:val="A31515"/>
          <w:szCs w:val="24"/>
          <w:lang w:eastAsia="en-US"/>
        </w:rPr>
        <w:t>dina</w:t>
      </w:r>
      <w:proofErr w:type="spellEnd"/>
      <w:r w:rsidRPr="00352604">
        <w:rPr>
          <w:rFonts w:ascii="Consolas" w:hAnsi="Consolas" w:cs="Consolas"/>
          <w:color w:val="A31515"/>
          <w:szCs w:val="24"/>
          <w:lang w:eastAsia="en-US"/>
        </w:rPr>
        <w:t>"</w:t>
      </w:r>
    </w:p>
    <w:p w14:paraId="23097A73" w14:textId="77777777" w:rsidR="00352604" w:rsidRPr="00352604" w:rsidRDefault="00352604" w:rsidP="0035260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           }</w:t>
      </w:r>
    </w:p>
    <w:p w14:paraId="3DAB563C" w14:textId="77777777" w:rsidR="00352604" w:rsidRPr="00352604" w:rsidRDefault="00352604" w:rsidP="0035260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       ]</w:t>
      </w:r>
    </w:p>
    <w:p w14:paraId="71180812" w14:textId="77777777" w:rsidR="00352604" w:rsidRPr="00352604" w:rsidRDefault="00352604" w:rsidP="0035260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41FA974B" w14:textId="77777777" w:rsidR="00352604" w:rsidRPr="00352604" w:rsidRDefault="00352604" w:rsidP="0035260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352604">
        <w:rPr>
          <w:rFonts w:ascii="Consolas" w:hAnsi="Consolas" w:cs="Consolas"/>
          <w:color w:val="0000FF"/>
          <w:szCs w:val="24"/>
          <w:lang w:eastAsia="en-US"/>
        </w:rPr>
        <w:t>for</w:t>
      </w:r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(</w:t>
      </w:r>
      <w:r w:rsidRPr="00352604">
        <w:rPr>
          <w:rFonts w:ascii="Consolas" w:hAnsi="Consolas" w:cs="Consolas"/>
          <w:color w:val="0000FF"/>
          <w:szCs w:val="24"/>
          <w:lang w:eastAsia="en-US"/>
        </w:rPr>
        <w:t>var</w:t>
      </w:r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proofErr w:type="spellStart"/>
      <w:r w:rsidRPr="00352604">
        <w:rPr>
          <w:rFonts w:ascii="Consolas" w:hAnsi="Consolas" w:cs="Consolas"/>
          <w:color w:val="000000"/>
          <w:szCs w:val="24"/>
          <w:lang w:eastAsia="en-US"/>
        </w:rPr>
        <w:t>i</w:t>
      </w:r>
      <w:proofErr w:type="spellEnd"/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= 0; </w:t>
      </w:r>
      <w:proofErr w:type="spellStart"/>
      <w:r w:rsidRPr="00352604">
        <w:rPr>
          <w:rFonts w:ascii="Consolas" w:hAnsi="Consolas" w:cs="Consolas"/>
          <w:color w:val="000000"/>
          <w:szCs w:val="24"/>
          <w:lang w:eastAsia="en-US"/>
        </w:rPr>
        <w:t>i</w:t>
      </w:r>
      <w:proofErr w:type="spellEnd"/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&lt; </w:t>
      </w:r>
      <w:proofErr w:type="spellStart"/>
      <w:proofErr w:type="gramStart"/>
      <w:r w:rsidRPr="00352604">
        <w:rPr>
          <w:rFonts w:ascii="Consolas" w:hAnsi="Consolas" w:cs="Consolas"/>
          <w:color w:val="000000"/>
          <w:szCs w:val="24"/>
          <w:lang w:eastAsia="en-US"/>
        </w:rPr>
        <w:t>emps.length</w:t>
      </w:r>
      <w:proofErr w:type="spellEnd"/>
      <w:proofErr w:type="gramEnd"/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; </w:t>
      </w:r>
      <w:proofErr w:type="spellStart"/>
      <w:r w:rsidRPr="00352604">
        <w:rPr>
          <w:rFonts w:ascii="Consolas" w:hAnsi="Consolas" w:cs="Consolas"/>
          <w:color w:val="000000"/>
          <w:szCs w:val="24"/>
          <w:lang w:eastAsia="en-US"/>
        </w:rPr>
        <w:t>i</w:t>
      </w:r>
      <w:proofErr w:type="spellEnd"/>
      <w:r w:rsidRPr="00352604">
        <w:rPr>
          <w:rFonts w:ascii="Consolas" w:hAnsi="Consolas" w:cs="Consolas"/>
          <w:color w:val="000000"/>
          <w:szCs w:val="24"/>
          <w:lang w:eastAsia="en-US"/>
        </w:rPr>
        <w:t>++) {</w:t>
      </w:r>
    </w:p>
    <w:p w14:paraId="458B02B8" w14:textId="77777777" w:rsidR="00352604" w:rsidRPr="00352604" w:rsidRDefault="00352604" w:rsidP="0035260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352604">
        <w:rPr>
          <w:rFonts w:ascii="Consolas" w:hAnsi="Consolas" w:cs="Consolas"/>
          <w:color w:val="0000FF"/>
          <w:szCs w:val="24"/>
          <w:lang w:eastAsia="en-US"/>
        </w:rPr>
        <w:t>if</w:t>
      </w:r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(emps[</w:t>
      </w:r>
      <w:proofErr w:type="spellStart"/>
      <w:r w:rsidRPr="00352604">
        <w:rPr>
          <w:rFonts w:ascii="Consolas" w:hAnsi="Consolas" w:cs="Consolas"/>
          <w:color w:val="000000"/>
          <w:szCs w:val="24"/>
          <w:lang w:eastAsia="en-US"/>
        </w:rPr>
        <w:t>i</w:t>
      </w:r>
      <w:proofErr w:type="spellEnd"/>
      <w:proofErr w:type="gramStart"/>
      <w:r w:rsidRPr="00352604">
        <w:rPr>
          <w:rFonts w:ascii="Consolas" w:hAnsi="Consolas" w:cs="Consolas"/>
          <w:color w:val="000000"/>
          <w:szCs w:val="24"/>
          <w:lang w:eastAsia="en-US"/>
        </w:rPr>
        <w:t>].cars</w:t>
      </w:r>
      <w:proofErr w:type="gramEnd"/>
      <w:r w:rsidRPr="00352604">
        <w:rPr>
          <w:rFonts w:ascii="Consolas" w:hAnsi="Consolas" w:cs="Consolas"/>
          <w:color w:val="000000"/>
          <w:szCs w:val="24"/>
          <w:lang w:eastAsia="en-US"/>
        </w:rPr>
        <w:t>) {</w:t>
      </w:r>
    </w:p>
    <w:p w14:paraId="00F42AF5" w14:textId="77777777" w:rsidR="00352604" w:rsidRPr="00352604" w:rsidRDefault="00352604" w:rsidP="0035260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               </w:t>
      </w:r>
      <w:r w:rsidRPr="00352604">
        <w:rPr>
          <w:rFonts w:ascii="Consolas" w:hAnsi="Consolas" w:cs="Consolas"/>
          <w:color w:val="0000FF"/>
          <w:szCs w:val="24"/>
          <w:lang w:eastAsia="en-US"/>
        </w:rPr>
        <w:t>if</w:t>
      </w:r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(emps[</w:t>
      </w:r>
      <w:proofErr w:type="spellStart"/>
      <w:r w:rsidRPr="00352604">
        <w:rPr>
          <w:rFonts w:ascii="Consolas" w:hAnsi="Consolas" w:cs="Consolas"/>
          <w:color w:val="000000"/>
          <w:szCs w:val="24"/>
          <w:lang w:eastAsia="en-US"/>
        </w:rPr>
        <w:t>i</w:t>
      </w:r>
      <w:proofErr w:type="spellEnd"/>
      <w:proofErr w:type="gramStart"/>
      <w:r w:rsidRPr="00352604">
        <w:rPr>
          <w:rFonts w:ascii="Consolas" w:hAnsi="Consolas" w:cs="Consolas"/>
          <w:color w:val="000000"/>
          <w:szCs w:val="24"/>
          <w:lang w:eastAsia="en-US"/>
        </w:rPr>
        <w:t>].</w:t>
      </w:r>
      <w:proofErr w:type="spellStart"/>
      <w:r w:rsidRPr="00352604">
        <w:rPr>
          <w:rFonts w:ascii="Consolas" w:hAnsi="Consolas" w:cs="Consolas"/>
          <w:color w:val="000000"/>
          <w:szCs w:val="24"/>
          <w:lang w:eastAsia="en-US"/>
        </w:rPr>
        <w:t>cars</w:t>
      </w:r>
      <w:proofErr w:type="gramEnd"/>
      <w:r w:rsidRPr="00352604">
        <w:rPr>
          <w:rFonts w:ascii="Consolas" w:hAnsi="Consolas" w:cs="Consolas"/>
          <w:color w:val="000000"/>
          <w:szCs w:val="24"/>
          <w:lang w:eastAsia="en-US"/>
        </w:rPr>
        <w:t>.indexOf</w:t>
      </w:r>
      <w:proofErr w:type="spellEnd"/>
      <w:r w:rsidRPr="00352604">
        <w:rPr>
          <w:rFonts w:ascii="Consolas" w:hAnsi="Consolas" w:cs="Consolas"/>
          <w:color w:val="000000"/>
          <w:szCs w:val="24"/>
          <w:lang w:eastAsia="en-US"/>
        </w:rPr>
        <w:t>(car) != -1)</w:t>
      </w:r>
    </w:p>
    <w:p w14:paraId="3220B1E0" w14:textId="77777777" w:rsidR="00352604" w:rsidRPr="00352604" w:rsidRDefault="00352604" w:rsidP="0035260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                   alert(emps[</w:t>
      </w:r>
      <w:proofErr w:type="spellStart"/>
      <w:r w:rsidRPr="00352604">
        <w:rPr>
          <w:rFonts w:ascii="Consolas" w:hAnsi="Consolas" w:cs="Consolas"/>
          <w:color w:val="000000"/>
          <w:szCs w:val="24"/>
          <w:lang w:eastAsia="en-US"/>
        </w:rPr>
        <w:t>i</w:t>
      </w:r>
      <w:proofErr w:type="spellEnd"/>
      <w:proofErr w:type="gramStart"/>
      <w:r w:rsidRPr="00352604">
        <w:rPr>
          <w:rFonts w:ascii="Consolas" w:hAnsi="Consolas" w:cs="Consolas"/>
          <w:color w:val="000000"/>
          <w:szCs w:val="24"/>
          <w:lang w:eastAsia="en-US"/>
        </w:rPr>
        <w:t>].cars</w:t>
      </w:r>
      <w:proofErr w:type="gramEnd"/>
      <w:r w:rsidRPr="00352604">
        <w:rPr>
          <w:rFonts w:ascii="Consolas" w:hAnsi="Consolas" w:cs="Consolas"/>
          <w:color w:val="000000"/>
          <w:szCs w:val="24"/>
          <w:lang w:eastAsia="en-US"/>
        </w:rPr>
        <w:t>[0]);</w:t>
      </w:r>
    </w:p>
    <w:p w14:paraId="2B54B30C" w14:textId="77777777" w:rsidR="00352604" w:rsidRPr="00352604" w:rsidRDefault="00352604" w:rsidP="0035260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           }</w:t>
      </w:r>
    </w:p>
    <w:p w14:paraId="3C93C9EF" w14:textId="6B659C13" w:rsidR="00C270D4" w:rsidRPr="00352604" w:rsidRDefault="00352604" w:rsidP="00352604">
      <w:pPr>
        <w:bidi w:val="0"/>
        <w:rPr>
          <w:rFonts w:cs="David"/>
          <w:sz w:val="32"/>
          <w:szCs w:val="32"/>
        </w:rPr>
      </w:pPr>
      <w:r w:rsidRPr="00352604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569508E7" w14:textId="77777777" w:rsidR="00C270D4" w:rsidRDefault="00C270D4" w:rsidP="00CD0715">
      <w:pPr>
        <w:rPr>
          <w:rFonts w:cs="David"/>
          <w:sz w:val="22"/>
          <w:szCs w:val="22"/>
          <w:rtl/>
        </w:rPr>
      </w:pPr>
    </w:p>
    <w:p w14:paraId="1791B9DB" w14:textId="390AA68C" w:rsidR="00BE4DEF" w:rsidRDefault="00BE4DEF">
      <w:pPr>
        <w:bidi w:val="0"/>
        <w:rPr>
          <w:rFonts w:cs="David"/>
          <w:sz w:val="22"/>
          <w:szCs w:val="22"/>
          <w:rtl/>
        </w:rPr>
      </w:pPr>
      <w:r>
        <w:rPr>
          <w:rFonts w:cs="David"/>
          <w:sz w:val="22"/>
          <w:szCs w:val="22"/>
          <w:rtl/>
        </w:rPr>
        <w:br w:type="page"/>
      </w:r>
    </w:p>
    <w:p w14:paraId="68A427B7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4C93D65B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5E934C0E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6272E296" w14:textId="1D09CB74" w:rsidR="002035E3" w:rsidRPr="002955DE" w:rsidRDefault="00BE4DEF" w:rsidP="002035E3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מה ידפיס הקוד הבא?</w:t>
      </w:r>
      <w:r>
        <w:rPr>
          <w:rFonts w:asciiTheme="majorBidi" w:hAnsiTheme="majorBidi" w:cstheme="majorBidi" w:hint="cs"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נמקו.</w:t>
      </w:r>
    </w:p>
    <w:p w14:paraId="031C8C15" w14:textId="51E64F33" w:rsidR="00202735" w:rsidRDefault="00202735" w:rsidP="00CD0715">
      <w:pPr>
        <w:rPr>
          <w:rFonts w:cs="David"/>
          <w:sz w:val="22"/>
          <w:szCs w:val="22"/>
        </w:rPr>
      </w:pPr>
    </w:p>
    <w:p w14:paraId="0B793378" w14:textId="77777777" w:rsidR="00352604" w:rsidRDefault="00352604" w:rsidP="00CD0715">
      <w:pPr>
        <w:rPr>
          <w:rFonts w:cs="David"/>
          <w:sz w:val="22"/>
          <w:szCs w:val="22"/>
          <w:rtl/>
        </w:rPr>
      </w:pPr>
    </w:p>
    <w:p w14:paraId="7936ABA9" w14:textId="77777777" w:rsidR="00901D5A" w:rsidRPr="00FB4A57" w:rsidRDefault="00901D5A" w:rsidP="00CD0715">
      <w:pPr>
        <w:rPr>
          <w:rFonts w:cs="David"/>
          <w:strike/>
          <w:sz w:val="22"/>
          <w:szCs w:val="22"/>
          <w:rtl/>
        </w:rPr>
      </w:pPr>
    </w:p>
    <w:p w14:paraId="2C3B416C" w14:textId="77777777" w:rsidR="00BE4DEF" w:rsidRPr="000A255B" w:rsidRDefault="00BE4DEF" w:rsidP="00BE4DEF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0A255B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0A255B">
        <w:rPr>
          <w:rFonts w:ascii="Consolas" w:hAnsi="Consolas" w:cs="Consolas"/>
          <w:color w:val="0000FF"/>
          <w:szCs w:val="24"/>
          <w:lang w:eastAsia="en-US"/>
        </w:rPr>
        <w:t>function</w:t>
      </w:r>
      <w:r w:rsidRPr="000A255B">
        <w:rPr>
          <w:rFonts w:ascii="Consolas" w:hAnsi="Consolas" w:cs="Consolas"/>
          <w:color w:val="000000"/>
          <w:szCs w:val="24"/>
          <w:lang w:eastAsia="en-US"/>
        </w:rPr>
        <w:t xml:space="preserve"> T(_name) {</w:t>
      </w:r>
    </w:p>
    <w:p w14:paraId="78498567" w14:textId="77777777" w:rsidR="00BE4DEF" w:rsidRPr="000A255B" w:rsidRDefault="00BE4DEF" w:rsidP="00BE4DEF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0A255B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0A255B">
        <w:rPr>
          <w:rFonts w:ascii="Consolas" w:hAnsi="Consolas" w:cs="Consolas"/>
          <w:color w:val="0000FF"/>
          <w:szCs w:val="24"/>
          <w:lang w:eastAsia="en-US"/>
        </w:rPr>
        <w:t>this</w:t>
      </w:r>
      <w:r w:rsidRPr="000A255B">
        <w:rPr>
          <w:rFonts w:ascii="Consolas" w:hAnsi="Consolas" w:cs="Consolas"/>
          <w:color w:val="000000"/>
          <w:szCs w:val="24"/>
          <w:lang w:eastAsia="en-US"/>
        </w:rPr>
        <w:t>.name = _name;</w:t>
      </w:r>
    </w:p>
    <w:p w14:paraId="378FB0F6" w14:textId="77777777" w:rsidR="00BE4DEF" w:rsidRPr="000A255B" w:rsidRDefault="00BE4DEF" w:rsidP="00BE4DEF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0A255B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proofErr w:type="spellStart"/>
      <w:proofErr w:type="gramStart"/>
      <w:r w:rsidRPr="000A255B">
        <w:rPr>
          <w:rFonts w:ascii="Consolas" w:hAnsi="Consolas" w:cs="Consolas"/>
          <w:color w:val="0000FF"/>
          <w:szCs w:val="24"/>
          <w:lang w:eastAsia="en-US"/>
        </w:rPr>
        <w:t>this</w:t>
      </w:r>
      <w:r w:rsidRPr="000A255B">
        <w:rPr>
          <w:rFonts w:ascii="Consolas" w:hAnsi="Consolas" w:cs="Consolas"/>
          <w:color w:val="000000"/>
          <w:szCs w:val="24"/>
          <w:lang w:eastAsia="en-US"/>
        </w:rPr>
        <w:t>.d</w:t>
      </w:r>
      <w:proofErr w:type="spellEnd"/>
      <w:proofErr w:type="gramEnd"/>
      <w:r w:rsidRPr="000A255B">
        <w:rPr>
          <w:rFonts w:ascii="Consolas" w:hAnsi="Consolas" w:cs="Consolas"/>
          <w:color w:val="000000"/>
          <w:szCs w:val="24"/>
          <w:lang w:eastAsia="en-US"/>
        </w:rPr>
        <w:t xml:space="preserve"> = () =&gt; </w:t>
      </w:r>
      <w:r w:rsidRPr="000A255B">
        <w:rPr>
          <w:rFonts w:ascii="Consolas" w:hAnsi="Consolas" w:cs="Consolas"/>
          <w:color w:val="0000FF"/>
          <w:szCs w:val="24"/>
          <w:lang w:eastAsia="en-US"/>
        </w:rPr>
        <w:t>this</w:t>
      </w:r>
      <w:r w:rsidRPr="000A255B">
        <w:rPr>
          <w:rFonts w:ascii="Consolas" w:hAnsi="Consolas" w:cs="Consolas"/>
          <w:color w:val="000000"/>
          <w:szCs w:val="24"/>
          <w:lang w:eastAsia="en-US"/>
        </w:rPr>
        <w:t>.name + 10;</w:t>
      </w:r>
    </w:p>
    <w:p w14:paraId="1E84A09D" w14:textId="77777777" w:rsidR="00BE4DEF" w:rsidRPr="000A255B" w:rsidRDefault="00BE4DEF" w:rsidP="00BE4DEF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0A255B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6112794E" w14:textId="77777777" w:rsidR="00BE4DEF" w:rsidRPr="000A255B" w:rsidRDefault="00BE4DEF" w:rsidP="00BE4DEF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1CC4901C" w14:textId="77777777" w:rsidR="00BE4DEF" w:rsidRPr="000A255B" w:rsidRDefault="00BE4DEF" w:rsidP="00BE4DEF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0A255B">
        <w:rPr>
          <w:rFonts w:ascii="Consolas" w:hAnsi="Consolas" w:cs="Consolas"/>
          <w:color w:val="000000"/>
          <w:szCs w:val="24"/>
          <w:lang w:eastAsia="en-US"/>
        </w:rPr>
        <w:t xml:space="preserve">        t = </w:t>
      </w:r>
      <w:r w:rsidRPr="000A255B">
        <w:rPr>
          <w:rFonts w:ascii="Consolas" w:hAnsi="Consolas" w:cs="Consolas"/>
          <w:color w:val="0000FF"/>
          <w:szCs w:val="24"/>
          <w:lang w:eastAsia="en-US"/>
        </w:rPr>
        <w:t>new</w:t>
      </w:r>
      <w:r w:rsidRPr="000A255B">
        <w:rPr>
          <w:rFonts w:ascii="Consolas" w:hAnsi="Consolas" w:cs="Consolas"/>
          <w:color w:val="000000"/>
          <w:szCs w:val="24"/>
          <w:lang w:eastAsia="en-US"/>
        </w:rPr>
        <w:t xml:space="preserve"> T(</w:t>
      </w:r>
      <w:r w:rsidRPr="000A255B">
        <w:rPr>
          <w:rFonts w:ascii="Consolas" w:hAnsi="Consolas" w:cs="Consolas"/>
          <w:color w:val="A31515"/>
          <w:szCs w:val="24"/>
          <w:lang w:eastAsia="en-US"/>
        </w:rPr>
        <w:t>"leg"</w:t>
      </w:r>
      <w:r w:rsidRPr="000A255B">
        <w:rPr>
          <w:rFonts w:ascii="Consolas" w:hAnsi="Consolas" w:cs="Consolas"/>
          <w:color w:val="000000"/>
          <w:szCs w:val="24"/>
          <w:lang w:eastAsia="en-US"/>
        </w:rPr>
        <w:t>);</w:t>
      </w:r>
    </w:p>
    <w:p w14:paraId="3BD955CB" w14:textId="77777777" w:rsidR="00BE4DEF" w:rsidRPr="000A255B" w:rsidRDefault="00BE4DEF" w:rsidP="00BE4DEF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1BBD1B80" w14:textId="77777777" w:rsidR="00BE4DEF" w:rsidRPr="000A255B" w:rsidRDefault="00BE4DEF" w:rsidP="00BE4DEF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0A255B">
        <w:rPr>
          <w:rFonts w:ascii="Consolas" w:hAnsi="Consolas" w:cs="Consolas"/>
          <w:color w:val="000000"/>
          <w:szCs w:val="24"/>
          <w:lang w:eastAsia="en-US"/>
        </w:rPr>
        <w:t xml:space="preserve">        f = </w:t>
      </w:r>
      <w:proofErr w:type="spellStart"/>
      <w:r w:rsidRPr="000A255B">
        <w:rPr>
          <w:rFonts w:ascii="Consolas" w:hAnsi="Consolas" w:cs="Consolas"/>
          <w:color w:val="000000"/>
          <w:szCs w:val="24"/>
          <w:lang w:eastAsia="en-US"/>
        </w:rPr>
        <w:t>t.d</w:t>
      </w:r>
      <w:proofErr w:type="spellEnd"/>
      <w:r w:rsidRPr="000A255B">
        <w:rPr>
          <w:rFonts w:ascii="Consolas" w:hAnsi="Consolas" w:cs="Consolas"/>
          <w:color w:val="000000"/>
          <w:szCs w:val="24"/>
          <w:lang w:eastAsia="en-US"/>
        </w:rPr>
        <w:t>;</w:t>
      </w:r>
    </w:p>
    <w:p w14:paraId="41646EC7" w14:textId="40D4AD4E" w:rsidR="00202735" w:rsidRPr="000A255B" w:rsidRDefault="00BE4DEF" w:rsidP="00BE4DEF">
      <w:pPr>
        <w:bidi w:val="0"/>
        <w:rPr>
          <w:rFonts w:cs="David"/>
          <w:szCs w:val="24"/>
        </w:rPr>
      </w:pPr>
      <w:r w:rsidRPr="000A255B">
        <w:rPr>
          <w:rFonts w:ascii="Consolas" w:hAnsi="Consolas" w:cs="Consolas"/>
          <w:color w:val="000000"/>
          <w:szCs w:val="24"/>
          <w:lang w:eastAsia="en-US"/>
        </w:rPr>
        <w:t xml:space="preserve">        alert(</w:t>
      </w:r>
      <w:proofErr w:type="gramStart"/>
      <w:r w:rsidRPr="000A255B">
        <w:rPr>
          <w:rFonts w:ascii="Consolas" w:hAnsi="Consolas" w:cs="Consolas"/>
          <w:color w:val="000000"/>
          <w:szCs w:val="24"/>
          <w:lang w:eastAsia="en-US"/>
        </w:rPr>
        <w:t>f(</w:t>
      </w:r>
      <w:proofErr w:type="gramEnd"/>
      <w:r w:rsidRPr="000A255B">
        <w:rPr>
          <w:rFonts w:ascii="Consolas" w:hAnsi="Consolas" w:cs="Consolas"/>
          <w:color w:val="A31515"/>
          <w:szCs w:val="24"/>
          <w:lang w:eastAsia="en-US"/>
        </w:rPr>
        <w:t>"20"</w:t>
      </w:r>
      <w:r w:rsidRPr="000A255B">
        <w:rPr>
          <w:rFonts w:ascii="Consolas" w:hAnsi="Consolas" w:cs="Consolas"/>
          <w:color w:val="000000"/>
          <w:szCs w:val="24"/>
          <w:lang w:eastAsia="en-US"/>
        </w:rPr>
        <w:t>));</w:t>
      </w:r>
    </w:p>
    <w:p w14:paraId="503274E5" w14:textId="3ABB58B2" w:rsidR="00BE4DEF" w:rsidRDefault="00BE4DEF" w:rsidP="00BE4DEF">
      <w:pPr>
        <w:bidi w:val="0"/>
        <w:rPr>
          <w:rFonts w:cs="David"/>
          <w:sz w:val="22"/>
          <w:szCs w:val="22"/>
        </w:rPr>
      </w:pPr>
    </w:p>
    <w:p w14:paraId="404686E5" w14:textId="77777777" w:rsidR="00BE4DEF" w:rsidRDefault="00BE4DEF" w:rsidP="00BE4DEF">
      <w:pPr>
        <w:bidi w:val="0"/>
        <w:rPr>
          <w:rFonts w:cs="David"/>
          <w:sz w:val="22"/>
          <w:szCs w:val="22"/>
        </w:rPr>
      </w:pPr>
    </w:p>
    <w:p w14:paraId="2DD02A5D" w14:textId="25F60568" w:rsidR="00BE4DEF" w:rsidRDefault="00BE4DEF" w:rsidP="00CD0715">
      <w:pPr>
        <w:rPr>
          <w:rFonts w:cs="David"/>
          <w:sz w:val="22"/>
          <w:szCs w:val="22"/>
        </w:rPr>
      </w:pPr>
    </w:p>
    <w:p w14:paraId="6A3A3587" w14:textId="77777777" w:rsidR="00BE4DEF" w:rsidRDefault="00BE4DEF" w:rsidP="00CD0715">
      <w:pPr>
        <w:rPr>
          <w:rFonts w:cs="David"/>
          <w:sz w:val="22"/>
          <w:szCs w:val="22"/>
          <w:rtl/>
        </w:rPr>
      </w:pPr>
    </w:p>
    <w:p w14:paraId="44FAA6ED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5EE2BBBF" w14:textId="77777777" w:rsidR="004930D6" w:rsidRPr="00D9597F" w:rsidRDefault="004930D6" w:rsidP="00901D5A">
      <w:pPr>
        <w:jc w:val="center"/>
        <w:rPr>
          <w:rFonts w:asciiTheme="majorBidi" w:eastAsiaTheme="minorHAnsi" w:hAnsiTheme="majorBidi" w:cstheme="majorBidi"/>
          <w:sz w:val="28"/>
          <w:rtl/>
          <w:lang w:eastAsia="en-US"/>
        </w:rPr>
      </w:pPr>
      <w:r w:rsidRPr="00D9597F">
        <w:rPr>
          <w:rFonts w:asciiTheme="majorBidi" w:eastAsiaTheme="minorHAnsi" w:hAnsiTheme="majorBidi" w:cstheme="majorBidi" w:hint="cs"/>
          <w:sz w:val="28"/>
          <w:rtl/>
          <w:lang w:eastAsia="en-US"/>
        </w:rPr>
        <w:t>בהצלחה!!!</w:t>
      </w:r>
    </w:p>
    <w:p w14:paraId="3B496C92" w14:textId="77777777" w:rsidR="004930D6" w:rsidRPr="00D9597F" w:rsidRDefault="004930D6" w:rsidP="00901D5A">
      <w:pPr>
        <w:jc w:val="center"/>
        <w:rPr>
          <w:rFonts w:asciiTheme="majorBidi" w:eastAsiaTheme="minorHAnsi" w:hAnsiTheme="majorBidi" w:cstheme="majorBidi"/>
          <w:sz w:val="28"/>
          <w:rtl/>
          <w:lang w:eastAsia="en-US"/>
        </w:rPr>
      </w:pPr>
    </w:p>
    <w:p w14:paraId="0AD7033F" w14:textId="77777777" w:rsidR="004930D6" w:rsidRPr="00D9597F" w:rsidRDefault="004930D6" w:rsidP="00901D5A">
      <w:pPr>
        <w:jc w:val="center"/>
        <w:rPr>
          <w:rFonts w:asciiTheme="majorBidi" w:eastAsiaTheme="minorHAnsi" w:hAnsiTheme="majorBidi" w:cstheme="majorBidi"/>
          <w:sz w:val="28"/>
          <w:rtl/>
          <w:lang w:eastAsia="en-US"/>
        </w:rPr>
      </w:pPr>
      <w:r w:rsidRPr="00D9597F">
        <w:rPr>
          <w:rFonts w:asciiTheme="majorBidi" w:eastAsiaTheme="minorHAnsi" w:hAnsiTheme="majorBidi" w:cstheme="majorBidi" w:hint="cs"/>
          <w:sz w:val="28"/>
          <w:rtl/>
          <w:lang w:eastAsia="en-US"/>
        </w:rPr>
        <w:t>בני</w:t>
      </w:r>
      <w:r w:rsidR="00D051CA">
        <w:rPr>
          <w:rFonts w:asciiTheme="majorBidi" w:eastAsiaTheme="minorHAnsi" w:hAnsiTheme="majorBidi" w:cstheme="majorBidi"/>
          <w:sz w:val="28"/>
          <w:lang w:eastAsia="en-US"/>
        </w:rPr>
        <w:t xml:space="preserve"> </w:t>
      </w:r>
      <w:r w:rsidR="002955DE">
        <w:rPr>
          <w:rFonts w:asciiTheme="majorBidi" w:eastAsiaTheme="minorHAnsi" w:hAnsiTheme="majorBidi" w:cstheme="majorBidi" w:hint="cs"/>
          <w:sz w:val="28"/>
          <w:rtl/>
          <w:lang w:eastAsia="en-US"/>
        </w:rPr>
        <w:t>וענת</w:t>
      </w:r>
    </w:p>
    <w:sectPr w:rsidR="004930D6" w:rsidRPr="00D9597F" w:rsidSect="009C33A1">
      <w:headerReference w:type="default" r:id="rId8"/>
      <w:pgSz w:w="11906" w:h="16838"/>
      <w:pgMar w:top="993" w:right="851" w:bottom="568" w:left="851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C7DE9F" w14:textId="77777777" w:rsidR="0021661F" w:rsidRDefault="0021661F">
      <w:r>
        <w:separator/>
      </w:r>
    </w:p>
  </w:endnote>
  <w:endnote w:type="continuationSeparator" w:id="0">
    <w:p w14:paraId="7A79E953" w14:textId="77777777" w:rsidR="0021661F" w:rsidRDefault="00216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4BFC68" w14:textId="77777777" w:rsidR="0021661F" w:rsidRDefault="0021661F">
      <w:r>
        <w:separator/>
      </w:r>
    </w:p>
  </w:footnote>
  <w:footnote w:type="continuationSeparator" w:id="0">
    <w:p w14:paraId="66B5B154" w14:textId="77777777" w:rsidR="0021661F" w:rsidRDefault="002166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FB4D77" w14:textId="77777777" w:rsidR="0074662F" w:rsidRDefault="0074662F" w:rsidP="00046A68">
    <w:pPr>
      <w:pStyle w:val="Header"/>
      <w:jc w:val="right"/>
      <w:rPr>
        <w:rtl/>
      </w:rPr>
    </w:pPr>
  </w:p>
  <w:p w14:paraId="02D7BEB4" w14:textId="77777777" w:rsidR="0074662F" w:rsidRDefault="0074662F">
    <w:pPr>
      <w:pStyle w:val="BodyText"/>
      <w:bidi/>
      <w:rPr>
        <w:rFonts w:cs="Times New Roman"/>
        <w:color w:val="333399"/>
        <w:spacing w:val="60"/>
        <w:sz w:val="22"/>
        <w:szCs w:val="22"/>
      </w:rPr>
    </w:pP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E3AFE"/>
    <w:multiLevelType w:val="hybridMultilevel"/>
    <w:tmpl w:val="AEEC46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14244F"/>
    <w:multiLevelType w:val="hybridMultilevel"/>
    <w:tmpl w:val="5FF82E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3F67F5"/>
    <w:multiLevelType w:val="hybridMultilevel"/>
    <w:tmpl w:val="A5E4BE7E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945D6"/>
    <w:multiLevelType w:val="hybridMultilevel"/>
    <w:tmpl w:val="D72E9F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716DF"/>
    <w:multiLevelType w:val="hybridMultilevel"/>
    <w:tmpl w:val="A0DEF65C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7106E6"/>
    <w:multiLevelType w:val="hybridMultilevel"/>
    <w:tmpl w:val="8C087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2570C"/>
    <w:multiLevelType w:val="hybridMultilevel"/>
    <w:tmpl w:val="4FA290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BD57E8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32FB5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BC1069"/>
    <w:multiLevelType w:val="hybridMultilevel"/>
    <w:tmpl w:val="ECF63B8A"/>
    <w:lvl w:ilvl="0" w:tplc="664276C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0" w15:restartNumberingAfterBreak="0">
    <w:nsid w:val="515B534E"/>
    <w:multiLevelType w:val="hybridMultilevel"/>
    <w:tmpl w:val="0EF2B43E"/>
    <w:lvl w:ilvl="0" w:tplc="B35E8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2960BD"/>
    <w:multiLevelType w:val="hybridMultilevel"/>
    <w:tmpl w:val="E7762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E52D55"/>
    <w:multiLevelType w:val="hybridMultilevel"/>
    <w:tmpl w:val="EE443996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3013AF"/>
    <w:multiLevelType w:val="hybridMultilevel"/>
    <w:tmpl w:val="A0DEF65C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7506B0"/>
    <w:multiLevelType w:val="hybridMultilevel"/>
    <w:tmpl w:val="8200A27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243678">
    <w:abstractNumId w:val="9"/>
  </w:num>
  <w:num w:numId="2" w16cid:durableId="524636253">
    <w:abstractNumId w:val="0"/>
  </w:num>
  <w:num w:numId="3" w16cid:durableId="2123719277">
    <w:abstractNumId w:val="3"/>
  </w:num>
  <w:num w:numId="4" w16cid:durableId="483931542">
    <w:abstractNumId w:val="5"/>
  </w:num>
  <w:num w:numId="5" w16cid:durableId="31463504">
    <w:abstractNumId w:val="7"/>
  </w:num>
  <w:num w:numId="6" w16cid:durableId="577372497">
    <w:abstractNumId w:val="8"/>
  </w:num>
  <w:num w:numId="7" w16cid:durableId="1352296504">
    <w:abstractNumId w:val="11"/>
  </w:num>
  <w:num w:numId="8" w16cid:durableId="1461990807">
    <w:abstractNumId w:val="14"/>
  </w:num>
  <w:num w:numId="9" w16cid:durableId="1977679916">
    <w:abstractNumId w:val="10"/>
  </w:num>
  <w:num w:numId="10" w16cid:durableId="2003581074">
    <w:abstractNumId w:val="12"/>
  </w:num>
  <w:num w:numId="11" w16cid:durableId="1355497764">
    <w:abstractNumId w:val="4"/>
  </w:num>
  <w:num w:numId="12" w16cid:durableId="580414037">
    <w:abstractNumId w:val="1"/>
  </w:num>
  <w:num w:numId="13" w16cid:durableId="1336113069">
    <w:abstractNumId w:val="6"/>
  </w:num>
  <w:num w:numId="14" w16cid:durableId="854348221">
    <w:abstractNumId w:val="13"/>
  </w:num>
  <w:num w:numId="15" w16cid:durableId="605771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73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9E"/>
    <w:rsid w:val="00046A68"/>
    <w:rsid w:val="0005571C"/>
    <w:rsid w:val="00055994"/>
    <w:rsid w:val="0009059E"/>
    <w:rsid w:val="000A255B"/>
    <w:rsid w:val="000A3D54"/>
    <w:rsid w:val="000C0BC6"/>
    <w:rsid w:val="000C50DF"/>
    <w:rsid w:val="00106D77"/>
    <w:rsid w:val="00113449"/>
    <w:rsid w:val="001262C8"/>
    <w:rsid w:val="001344A7"/>
    <w:rsid w:val="00135684"/>
    <w:rsid w:val="00144527"/>
    <w:rsid w:val="00165825"/>
    <w:rsid w:val="0016692B"/>
    <w:rsid w:val="001701D0"/>
    <w:rsid w:val="00181C0C"/>
    <w:rsid w:val="00181E92"/>
    <w:rsid w:val="00193642"/>
    <w:rsid w:val="001A6E3C"/>
    <w:rsid w:val="001B37B2"/>
    <w:rsid w:val="00202735"/>
    <w:rsid w:val="002035E3"/>
    <w:rsid w:val="00205275"/>
    <w:rsid w:val="0020688C"/>
    <w:rsid w:val="00214AA1"/>
    <w:rsid w:val="0021661F"/>
    <w:rsid w:val="002212F6"/>
    <w:rsid w:val="002279D6"/>
    <w:rsid w:val="002410B2"/>
    <w:rsid w:val="00244193"/>
    <w:rsid w:val="00247AB3"/>
    <w:rsid w:val="002602FB"/>
    <w:rsid w:val="00262294"/>
    <w:rsid w:val="002955DE"/>
    <w:rsid w:val="002C5E2D"/>
    <w:rsid w:val="002D20FB"/>
    <w:rsid w:val="002E68E7"/>
    <w:rsid w:val="002F73D4"/>
    <w:rsid w:val="00301747"/>
    <w:rsid w:val="00304CAE"/>
    <w:rsid w:val="00313643"/>
    <w:rsid w:val="00327936"/>
    <w:rsid w:val="00343B67"/>
    <w:rsid w:val="003517AC"/>
    <w:rsid w:val="00352604"/>
    <w:rsid w:val="0037121D"/>
    <w:rsid w:val="003A04AD"/>
    <w:rsid w:val="003A0E1D"/>
    <w:rsid w:val="003D7040"/>
    <w:rsid w:val="003E228F"/>
    <w:rsid w:val="003F191E"/>
    <w:rsid w:val="00404124"/>
    <w:rsid w:val="00410CCC"/>
    <w:rsid w:val="00416501"/>
    <w:rsid w:val="0042268D"/>
    <w:rsid w:val="004813BD"/>
    <w:rsid w:val="004930D6"/>
    <w:rsid w:val="004975E1"/>
    <w:rsid w:val="004A1B1E"/>
    <w:rsid w:val="004E043B"/>
    <w:rsid w:val="00503168"/>
    <w:rsid w:val="00503ACC"/>
    <w:rsid w:val="005127E6"/>
    <w:rsid w:val="00523AF5"/>
    <w:rsid w:val="00552593"/>
    <w:rsid w:val="00587F98"/>
    <w:rsid w:val="00594845"/>
    <w:rsid w:val="00597A26"/>
    <w:rsid w:val="005E3E79"/>
    <w:rsid w:val="005F75A8"/>
    <w:rsid w:val="00600D63"/>
    <w:rsid w:val="00610C07"/>
    <w:rsid w:val="00614641"/>
    <w:rsid w:val="00625486"/>
    <w:rsid w:val="00657F48"/>
    <w:rsid w:val="0066064A"/>
    <w:rsid w:val="00675BA5"/>
    <w:rsid w:val="006C0CB4"/>
    <w:rsid w:val="006C1BB5"/>
    <w:rsid w:val="006D10B1"/>
    <w:rsid w:val="006D62D7"/>
    <w:rsid w:val="006F06ED"/>
    <w:rsid w:val="006F506B"/>
    <w:rsid w:val="00726075"/>
    <w:rsid w:val="00736F5A"/>
    <w:rsid w:val="00741840"/>
    <w:rsid w:val="007455F6"/>
    <w:rsid w:val="0074662F"/>
    <w:rsid w:val="007475B2"/>
    <w:rsid w:val="007519AB"/>
    <w:rsid w:val="007533C4"/>
    <w:rsid w:val="007541B1"/>
    <w:rsid w:val="00757652"/>
    <w:rsid w:val="00762540"/>
    <w:rsid w:val="0076379D"/>
    <w:rsid w:val="007661E3"/>
    <w:rsid w:val="007707C9"/>
    <w:rsid w:val="00772E8D"/>
    <w:rsid w:val="007917B2"/>
    <w:rsid w:val="00794B7E"/>
    <w:rsid w:val="007A3562"/>
    <w:rsid w:val="007A47A1"/>
    <w:rsid w:val="007C4912"/>
    <w:rsid w:val="007C6E7C"/>
    <w:rsid w:val="007D0529"/>
    <w:rsid w:val="007E53C0"/>
    <w:rsid w:val="008143E2"/>
    <w:rsid w:val="008235FE"/>
    <w:rsid w:val="008263EB"/>
    <w:rsid w:val="0083745B"/>
    <w:rsid w:val="0086317C"/>
    <w:rsid w:val="00866593"/>
    <w:rsid w:val="008707E9"/>
    <w:rsid w:val="00875421"/>
    <w:rsid w:val="008B1122"/>
    <w:rsid w:val="008B48B1"/>
    <w:rsid w:val="008B4F13"/>
    <w:rsid w:val="008B6F1C"/>
    <w:rsid w:val="008C2EC6"/>
    <w:rsid w:val="008C7D9F"/>
    <w:rsid w:val="008E07B5"/>
    <w:rsid w:val="008E1A1F"/>
    <w:rsid w:val="008E6156"/>
    <w:rsid w:val="00901D5A"/>
    <w:rsid w:val="00921117"/>
    <w:rsid w:val="009369FE"/>
    <w:rsid w:val="00941DC8"/>
    <w:rsid w:val="00950277"/>
    <w:rsid w:val="00950C0B"/>
    <w:rsid w:val="009836DB"/>
    <w:rsid w:val="009866BE"/>
    <w:rsid w:val="009934E0"/>
    <w:rsid w:val="009A3790"/>
    <w:rsid w:val="009C33A1"/>
    <w:rsid w:val="00A06924"/>
    <w:rsid w:val="00A2028D"/>
    <w:rsid w:val="00A53668"/>
    <w:rsid w:val="00A64762"/>
    <w:rsid w:val="00A72547"/>
    <w:rsid w:val="00AC25DC"/>
    <w:rsid w:val="00AC3C46"/>
    <w:rsid w:val="00AF1C5F"/>
    <w:rsid w:val="00AF7911"/>
    <w:rsid w:val="00B12812"/>
    <w:rsid w:val="00B223E6"/>
    <w:rsid w:val="00B237FF"/>
    <w:rsid w:val="00B24A84"/>
    <w:rsid w:val="00B30DC8"/>
    <w:rsid w:val="00B40652"/>
    <w:rsid w:val="00B6693F"/>
    <w:rsid w:val="00BB1E42"/>
    <w:rsid w:val="00BB515D"/>
    <w:rsid w:val="00BC75DC"/>
    <w:rsid w:val="00BE4DEF"/>
    <w:rsid w:val="00BF0875"/>
    <w:rsid w:val="00C00AAA"/>
    <w:rsid w:val="00C03FD1"/>
    <w:rsid w:val="00C05763"/>
    <w:rsid w:val="00C16165"/>
    <w:rsid w:val="00C270D4"/>
    <w:rsid w:val="00C44A5D"/>
    <w:rsid w:val="00C76A9D"/>
    <w:rsid w:val="00C929BF"/>
    <w:rsid w:val="00C94797"/>
    <w:rsid w:val="00C978CF"/>
    <w:rsid w:val="00CB0185"/>
    <w:rsid w:val="00CC7236"/>
    <w:rsid w:val="00CD0715"/>
    <w:rsid w:val="00CD40CE"/>
    <w:rsid w:val="00CD7466"/>
    <w:rsid w:val="00CE0843"/>
    <w:rsid w:val="00CE44EA"/>
    <w:rsid w:val="00CE4BEC"/>
    <w:rsid w:val="00CE7F2D"/>
    <w:rsid w:val="00D051CA"/>
    <w:rsid w:val="00D1481C"/>
    <w:rsid w:val="00D32D32"/>
    <w:rsid w:val="00D43785"/>
    <w:rsid w:val="00D438E6"/>
    <w:rsid w:val="00D45F35"/>
    <w:rsid w:val="00D53CF5"/>
    <w:rsid w:val="00D9597F"/>
    <w:rsid w:val="00DA2777"/>
    <w:rsid w:val="00DC4255"/>
    <w:rsid w:val="00DE3FFA"/>
    <w:rsid w:val="00E1050F"/>
    <w:rsid w:val="00E10A43"/>
    <w:rsid w:val="00E12251"/>
    <w:rsid w:val="00E14A43"/>
    <w:rsid w:val="00E533F0"/>
    <w:rsid w:val="00E56ABA"/>
    <w:rsid w:val="00E62BD3"/>
    <w:rsid w:val="00E97B8F"/>
    <w:rsid w:val="00EA2A94"/>
    <w:rsid w:val="00EB6FA8"/>
    <w:rsid w:val="00F16483"/>
    <w:rsid w:val="00F16C32"/>
    <w:rsid w:val="00F359D9"/>
    <w:rsid w:val="00F454DB"/>
    <w:rsid w:val="00F51BDB"/>
    <w:rsid w:val="00F7603F"/>
    <w:rsid w:val="00F967D3"/>
    <w:rsid w:val="00FB4A57"/>
    <w:rsid w:val="00FE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744D20"/>
  <w15:docId w15:val="{6581AB08-2B3F-4F4A-9E15-0015C7184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4762"/>
    <w:pPr>
      <w:bidi/>
    </w:pPr>
    <w:rPr>
      <w:rFonts w:cs="Narkisim"/>
      <w:sz w:val="24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6476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64762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A64762"/>
    <w:pPr>
      <w:bidi w:val="0"/>
    </w:pPr>
    <w:rPr>
      <w:szCs w:val="24"/>
    </w:rPr>
  </w:style>
  <w:style w:type="character" w:styleId="Hyperlink">
    <w:name w:val="Hyperlink"/>
    <w:rsid w:val="00A64762"/>
    <w:rPr>
      <w:color w:val="0000FF"/>
      <w:u w:val="single"/>
    </w:rPr>
  </w:style>
  <w:style w:type="paragraph" w:styleId="Title">
    <w:name w:val="Title"/>
    <w:basedOn w:val="Normal"/>
    <w:qFormat/>
    <w:rsid w:val="00A64762"/>
    <w:pPr>
      <w:spacing w:line="360" w:lineRule="auto"/>
      <w:jc w:val="center"/>
    </w:pPr>
    <w:rPr>
      <w:b/>
      <w:bCs/>
      <w:sz w:val="32"/>
      <w:szCs w:val="32"/>
    </w:rPr>
  </w:style>
  <w:style w:type="paragraph" w:styleId="BalloonText">
    <w:name w:val="Balloon Text"/>
    <w:basedOn w:val="Normal"/>
    <w:semiHidden/>
    <w:rsid w:val="00B24A84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4662F"/>
    <w:rPr>
      <w:rFonts w:cs="Narkisim"/>
      <w:sz w:val="24"/>
      <w:szCs w:val="28"/>
      <w:lang w:eastAsia="he-IL"/>
    </w:rPr>
  </w:style>
  <w:style w:type="character" w:customStyle="1" w:styleId="BodyTextChar">
    <w:name w:val="Body Text Char"/>
    <w:link w:val="BodyText"/>
    <w:rsid w:val="0074662F"/>
    <w:rPr>
      <w:rFonts w:cs="Narkisim"/>
      <w:sz w:val="24"/>
      <w:szCs w:val="24"/>
      <w:lang w:eastAsia="he-IL"/>
    </w:rPr>
  </w:style>
  <w:style w:type="paragraph" w:customStyle="1" w:styleId="a">
    <w:basedOn w:val="Normal"/>
    <w:next w:val="Title"/>
    <w:qFormat/>
    <w:rsid w:val="0074662F"/>
    <w:pPr>
      <w:spacing w:line="360" w:lineRule="auto"/>
      <w:jc w:val="center"/>
    </w:pPr>
    <w:rPr>
      <w:b/>
      <w:bCs/>
      <w:sz w:val="32"/>
      <w:szCs w:val="32"/>
    </w:rPr>
  </w:style>
  <w:style w:type="table" w:styleId="TableGrid">
    <w:name w:val="Table Grid"/>
    <w:basedOn w:val="TableNormal"/>
    <w:rsid w:val="007533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30D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19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enya\Application%20Data\Microsoft\Templates\&#1500;&#1493;&#1490;&#1493;%20&#1492;&#1504;&#1491;&#1505;&#1492;%20-%20&#1495;&#1491;&#1513;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לוגו הנדסה - חדש.dot</Template>
  <TotalTime>1</TotalTime>
  <Pages>6</Pages>
  <Words>625</Words>
  <Characters>3566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School of Social Sciences &amp; Management - Business Administration</vt:lpstr>
      <vt:lpstr>School of Social Sciences &amp; Management - Business Administration</vt:lpstr>
    </vt:vector>
  </TitlesOfParts>
  <Company>Ruppin</Company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Social Sciences &amp; Management - Business Administration</dc:title>
  <dc:creator>henya</dc:creator>
  <cp:lastModifiedBy>אנונימי</cp:lastModifiedBy>
  <cp:revision>4</cp:revision>
  <cp:lastPrinted>2011-01-16T12:33:00Z</cp:lastPrinted>
  <dcterms:created xsi:type="dcterms:W3CDTF">2019-07-21T17:11:00Z</dcterms:created>
  <dcterms:modified xsi:type="dcterms:W3CDTF">2025-01-07T09:39:00Z</dcterms:modified>
</cp:coreProperties>
</file>