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CD443" w14:textId="77777777" w:rsidR="00B24A84" w:rsidRPr="0009059E" w:rsidRDefault="007475B2" w:rsidP="00B24A84">
      <w:pPr>
        <w:pStyle w:val="Title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75A43212" wp14:editId="3721C07F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237C20C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001BF735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4BE760F7" w14:textId="08CC0AAC" w:rsidR="0074662F" w:rsidRDefault="00327936" w:rsidP="00C16165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48"/>
          <w:szCs w:val="48"/>
          <w:rtl/>
        </w:rPr>
        <w:t xml:space="preserve">פיתוח מערכות אינטרנטיות </w:t>
      </w:r>
      <w:r w:rsidR="003056C9">
        <w:rPr>
          <w:rFonts w:cs="David" w:hint="cs"/>
          <w:b/>
          <w:bCs/>
          <w:sz w:val="48"/>
          <w:szCs w:val="48"/>
          <w:rtl/>
        </w:rPr>
        <w:t xml:space="preserve"> - צד לקוח</w:t>
      </w:r>
    </w:p>
    <w:p w14:paraId="067FC87A" w14:textId="0ADE0536" w:rsidR="00244193" w:rsidRDefault="00244193" w:rsidP="00CE7F2D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</w:t>
      </w:r>
      <w:r w:rsidR="00B21FD6">
        <w:rPr>
          <w:rFonts w:cs="David" w:hint="cs"/>
          <w:sz w:val="32"/>
          <w:szCs w:val="32"/>
          <w:rtl/>
        </w:rPr>
        <w:t>תש"פ</w:t>
      </w:r>
      <w:r w:rsidR="00CD0715">
        <w:rPr>
          <w:rFonts w:cs="David" w:hint="cs"/>
          <w:sz w:val="32"/>
          <w:szCs w:val="32"/>
          <w:rtl/>
        </w:rPr>
        <w:t xml:space="preserve"> 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B21FD6">
        <w:rPr>
          <w:rFonts w:cs="David" w:hint="cs"/>
          <w:i/>
          <w:iCs/>
          <w:sz w:val="32"/>
          <w:szCs w:val="32"/>
          <w:rtl/>
        </w:rPr>
        <w:t>א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  <w:t xml:space="preserve"> </w:t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37121D">
        <w:rPr>
          <w:rFonts w:cs="David" w:hint="cs"/>
          <w:i/>
          <w:iCs/>
          <w:sz w:val="32"/>
          <w:szCs w:val="32"/>
          <w:rtl/>
        </w:rPr>
        <w:t>א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6F3AA73D" w14:textId="77777777" w:rsidR="004930D6" w:rsidRPr="00B24A84" w:rsidRDefault="004930D6" w:rsidP="003517A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>חלק א'</w:t>
      </w:r>
    </w:p>
    <w:p w14:paraId="382ED4D5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77A7CB03" w14:textId="43A3EDA5" w:rsidR="00165825" w:rsidRPr="00B24A84" w:rsidRDefault="00244193" w:rsidP="00DC4255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B21FD6">
        <w:rPr>
          <w:rFonts w:cs="David" w:hint="cs"/>
          <w:sz w:val="32"/>
          <w:szCs w:val="32"/>
          <w:rtl/>
        </w:rPr>
        <w:t>9</w:t>
      </w:r>
      <w:r w:rsidR="004930D6">
        <w:rPr>
          <w:rFonts w:cs="David" w:hint="cs"/>
          <w:sz w:val="32"/>
          <w:szCs w:val="32"/>
          <w:rtl/>
        </w:rPr>
        <w:t>.</w:t>
      </w:r>
      <w:r w:rsidR="00B21FD6">
        <w:rPr>
          <w:rFonts w:cs="David" w:hint="cs"/>
          <w:sz w:val="32"/>
          <w:szCs w:val="32"/>
          <w:rtl/>
        </w:rPr>
        <w:t>2</w:t>
      </w:r>
      <w:r w:rsidR="004930D6">
        <w:rPr>
          <w:rFonts w:cs="David" w:hint="cs"/>
          <w:sz w:val="32"/>
          <w:szCs w:val="32"/>
          <w:rtl/>
        </w:rPr>
        <w:t>.20</w:t>
      </w:r>
      <w:r w:rsidR="00A35AA3">
        <w:rPr>
          <w:rFonts w:cs="David" w:hint="cs"/>
          <w:sz w:val="32"/>
          <w:szCs w:val="32"/>
          <w:rtl/>
        </w:rPr>
        <w:t>20</w:t>
      </w:r>
    </w:p>
    <w:p w14:paraId="7B2437E9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>המרצה:</w:t>
      </w:r>
      <w:r w:rsidR="00DC4255">
        <w:rPr>
          <w:rFonts w:cs="David" w:hint="cs"/>
          <w:sz w:val="32"/>
          <w:szCs w:val="32"/>
          <w:rtl/>
        </w:rPr>
        <w:t xml:space="preserve"> ד"ר</w:t>
      </w:r>
      <w:r w:rsidR="00244193" w:rsidRPr="00B24A84">
        <w:rPr>
          <w:rFonts w:cs="David" w:hint="cs"/>
          <w:sz w:val="32"/>
          <w:szCs w:val="32"/>
          <w:rtl/>
        </w:rPr>
        <w:t xml:space="preserve"> </w:t>
      </w:r>
      <w:r w:rsidR="004930D6">
        <w:rPr>
          <w:rFonts w:cs="David" w:hint="cs"/>
          <w:sz w:val="32"/>
          <w:szCs w:val="32"/>
          <w:rtl/>
        </w:rPr>
        <w:t>בני בורנפלד</w:t>
      </w:r>
      <w:r w:rsidR="00244193" w:rsidRPr="00B24A84">
        <w:rPr>
          <w:rFonts w:cs="David" w:hint="cs"/>
          <w:sz w:val="32"/>
          <w:szCs w:val="32"/>
          <w:rtl/>
        </w:rPr>
        <w:t xml:space="preserve"> </w:t>
      </w:r>
    </w:p>
    <w:p w14:paraId="3781CF5F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09FD2E61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50E901EC" w14:textId="77777777" w:rsidR="0074662F" w:rsidRDefault="00772E8D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>בחלק זה</w:t>
      </w:r>
      <w:r w:rsidR="00CD0715" w:rsidRPr="0074662F">
        <w:rPr>
          <w:rFonts w:cs="Times New Roman"/>
          <w:sz w:val="28"/>
          <w:rtl/>
        </w:rPr>
        <w:t xml:space="preserve"> </w:t>
      </w:r>
      <w:r w:rsidR="004930D6">
        <w:rPr>
          <w:rFonts w:cs="Times New Roman" w:hint="cs"/>
          <w:sz w:val="28"/>
          <w:rtl/>
        </w:rPr>
        <w:t>4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>, עליך לענות על כולן</w:t>
      </w:r>
      <w:r w:rsidR="00CD0715" w:rsidRPr="0074662F">
        <w:rPr>
          <w:rFonts w:cs="Times New Roman"/>
          <w:sz w:val="28"/>
          <w:rtl/>
        </w:rPr>
        <w:t xml:space="preserve"> </w:t>
      </w:r>
    </w:p>
    <w:p w14:paraId="15FBADE7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</w:p>
    <w:p w14:paraId="734B315C" w14:textId="77777777" w:rsidR="00C16165" w:rsidRDefault="00244193" w:rsidP="00C16165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4930D6">
        <w:rPr>
          <w:rFonts w:cs="Times New Roman" w:hint="cs"/>
          <w:sz w:val="28"/>
          <w:rtl/>
        </w:rPr>
        <w:t>1 שעה</w:t>
      </w:r>
    </w:p>
    <w:p w14:paraId="26B18A56" w14:textId="77777777" w:rsidR="002602FB" w:rsidRDefault="00244193" w:rsidP="00C16165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4930D6" w:rsidRPr="004930D6">
        <w:rPr>
          <w:rFonts w:cs="Times New Roman" w:hint="cs"/>
          <w:sz w:val="28"/>
          <w:rtl/>
        </w:rPr>
        <w:t>אסור כל חומר עזר</w:t>
      </w:r>
    </w:p>
    <w:p w14:paraId="0414DF16" w14:textId="77777777" w:rsidR="00C16165" w:rsidRPr="00C16165" w:rsidRDefault="004930D6" w:rsidP="00C94797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  <w:rtl/>
        </w:rPr>
      </w:pPr>
      <w:r w:rsidRPr="004930D6">
        <w:rPr>
          <w:rFonts w:cs="Times New Roman" w:hint="cs"/>
          <w:sz w:val="28"/>
          <w:rtl/>
        </w:rPr>
        <w:t xml:space="preserve">כתוב את תשובותיך בצורה ברורה </w:t>
      </w:r>
      <w:r w:rsidRPr="00C94797">
        <w:rPr>
          <w:rFonts w:cs="Times New Roman" w:hint="cs"/>
          <w:b/>
          <w:bCs/>
          <w:sz w:val="28"/>
          <w:u w:val="single"/>
          <w:rtl/>
        </w:rPr>
        <w:t>במחברת המצורפת</w:t>
      </w:r>
      <w:r w:rsidRPr="00C94797">
        <w:rPr>
          <w:rFonts w:cs="Times New Roman" w:hint="cs"/>
          <w:b/>
          <w:bCs/>
          <w:sz w:val="28"/>
          <w:rtl/>
        </w:rPr>
        <w:t xml:space="preserve"> </w:t>
      </w:r>
      <w:r w:rsidR="00C94797" w:rsidRPr="00C94797">
        <w:rPr>
          <w:rFonts w:cs="Times New Roman" w:hint="cs"/>
          <w:b/>
          <w:bCs/>
          <w:sz w:val="28"/>
          <w:u w:val="single"/>
          <w:rtl/>
        </w:rPr>
        <w:t>ולא על גבי השאלון</w:t>
      </w:r>
      <w:r w:rsidR="00C94797">
        <w:rPr>
          <w:rFonts w:cs="Times New Roman" w:hint="cs"/>
          <w:b/>
          <w:bCs/>
          <w:sz w:val="28"/>
          <w:u w:val="single"/>
          <w:rtl/>
        </w:rPr>
        <w:t>.</w:t>
      </w:r>
    </w:p>
    <w:p w14:paraId="2FBEFA4D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4C95355D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132CFF03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403FE1D8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6DC7E772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2906E14C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07FDF535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34B4A881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11B123D3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53B809A7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</w:t>
      </w:r>
      <w:r w:rsidR="00587F98">
        <w:rPr>
          <w:rFonts w:cs="Times New Roman" w:hint="cs"/>
          <w:color w:val="000000"/>
          <w:rtl/>
        </w:rPr>
        <w:t xml:space="preserve"> </w:t>
      </w:r>
      <w:r>
        <w:rPr>
          <w:rFonts w:cs="Times New Roman"/>
          <w:color w:val="000000"/>
          <w:rtl/>
        </w:rPr>
        <w:t>הכנסת חומר עזר אסור לבחינה או החזקתו בעת הבחינה.</w:t>
      </w:r>
    </w:p>
    <w:p w14:paraId="565727C1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2.</w:t>
      </w:r>
      <w:r w:rsidR="00587F98">
        <w:rPr>
          <w:rFonts w:cs="Times New Roman" w:hint="cs"/>
          <w:color w:val="000000"/>
          <w:rtl/>
        </w:rPr>
        <w:t xml:space="preserve"> </w:t>
      </w:r>
      <w:r>
        <w:rPr>
          <w:rFonts w:cs="Times New Roman"/>
          <w:color w:val="000000"/>
          <w:rtl/>
        </w:rPr>
        <w:t>התקשרות או ניסיון התקשרות בין בכתב ובין בדרך אחרת עם נבחן אחר או גורם חוץ, בעת בחינה.</w:t>
      </w:r>
    </w:p>
    <w:p w14:paraId="689CFA04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/>
          <w:color w:val="000000"/>
          <w:rtl/>
        </w:rPr>
        <w:t>3. הכנסת שינוי כלשהו בבחינה לאחר תום מועד הבחינה או בשעת עיון בה לאחר מתן ההערכה.</w:t>
      </w:r>
    </w:p>
    <w:p w14:paraId="693062A9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0045ED3A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15AA78E7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47ECFD8D" w14:textId="77777777" w:rsidR="00736F5A" w:rsidRDefault="00736F5A" w:rsidP="00736F5A">
      <w:pPr>
        <w:rPr>
          <w:rFonts w:cs="Times New Roman"/>
          <w:color w:val="333399"/>
          <w:spacing w:val="60"/>
          <w:sz w:val="22"/>
          <w:szCs w:val="22"/>
          <w:rtl/>
        </w:rPr>
      </w:pPr>
    </w:p>
    <w:p w14:paraId="69C7E4F1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34A6D1FC" w14:textId="77777777" w:rsidR="00B24A84" w:rsidRDefault="00736F5A" w:rsidP="00736F5A">
      <w:pPr>
        <w:rPr>
          <w:rFonts w:cs="David"/>
          <w:sz w:val="22"/>
          <w:szCs w:val="22"/>
          <w:rtl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CD0715">
        <w:rPr>
          <w:rFonts w:cs="David" w:hint="cs"/>
          <w:sz w:val="22"/>
          <w:szCs w:val="22"/>
          <w:rtl/>
        </w:rPr>
        <w:t xml:space="preserve">   </w:t>
      </w:r>
    </w:p>
    <w:p w14:paraId="7ED2819E" w14:textId="77777777" w:rsidR="00CD0715" w:rsidRDefault="00CD0715" w:rsidP="00736F5A">
      <w:pPr>
        <w:rPr>
          <w:rFonts w:cs="David"/>
          <w:sz w:val="22"/>
          <w:szCs w:val="22"/>
          <w:rtl/>
        </w:rPr>
      </w:pPr>
    </w:p>
    <w:p w14:paraId="4E94F38D" w14:textId="3038EB8B" w:rsidR="004930D6" w:rsidRPr="00F571FB" w:rsidRDefault="00CD0715" w:rsidP="00F571FB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14:paraId="43503B65" w14:textId="698C0FFB" w:rsidR="004930D6" w:rsidRDefault="004930D6" w:rsidP="00BC75D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</w:pPr>
      <w:r w:rsidRPr="00D9597F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lastRenderedPageBreak/>
        <w:t>HTML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(</w:t>
      </w:r>
      <w:r w:rsidR="0016082A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9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40F6BE5E" w14:textId="2C3AC621" w:rsidR="00D438E6" w:rsidRPr="00AF5986" w:rsidRDefault="00D438E6" w:rsidP="00D438E6">
      <w:pPr>
        <w:rPr>
          <w:rFonts w:ascii="Consolas" w:hAnsi="Consolas" w:cstheme="minorBidi"/>
          <w:b/>
          <w:bCs/>
          <w:sz w:val="22"/>
          <w:szCs w:val="22"/>
          <w:rtl/>
          <w:lang w:eastAsia="en-US"/>
        </w:rPr>
      </w:pPr>
      <w:r>
        <w:rPr>
          <w:rFonts w:ascii="Consolas" w:hAnsi="Consolas" w:cstheme="minorBidi" w:hint="cs"/>
          <w:szCs w:val="24"/>
          <w:rtl/>
          <w:lang w:eastAsia="en-US"/>
        </w:rPr>
        <w:t>שרטט את דף ה</w:t>
      </w:r>
      <w:r>
        <w:rPr>
          <w:rFonts w:ascii="Consolas" w:hAnsi="Consolas" w:cstheme="minorBidi" w:hint="cs"/>
          <w:szCs w:val="24"/>
          <w:lang w:eastAsia="en-US"/>
        </w:rPr>
        <w:t>HT</w:t>
      </w:r>
      <w:r>
        <w:rPr>
          <w:rFonts w:ascii="Consolas" w:hAnsi="Consolas" w:cstheme="minorBidi"/>
          <w:szCs w:val="24"/>
          <w:lang w:eastAsia="en-US"/>
        </w:rPr>
        <w:t xml:space="preserve">ML 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שמתקבל בהינת</w:t>
      </w:r>
      <w:r>
        <w:rPr>
          <w:rFonts w:ascii="Consolas" w:hAnsi="Consolas" w:cstheme="minorBidi" w:hint="eastAsia"/>
          <w:szCs w:val="24"/>
          <w:rtl/>
          <w:lang w:eastAsia="en-US"/>
        </w:rPr>
        <w:t>ן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העיצוב, </w:t>
      </w:r>
      <w:r w:rsidRPr="00E12251"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ציין </w:t>
      </w:r>
      <w:r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באופן ברור </w:t>
      </w:r>
      <w:r w:rsidRPr="00E12251">
        <w:rPr>
          <w:rFonts w:ascii="Consolas" w:hAnsi="Consolas" w:cstheme="minorBidi" w:hint="cs"/>
          <w:b/>
          <w:bCs/>
          <w:szCs w:val="24"/>
          <w:rtl/>
          <w:lang w:eastAsia="en-US"/>
        </w:rPr>
        <w:t>את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ה</w:t>
      </w:r>
      <w:r w:rsidRPr="00113449">
        <w:rPr>
          <w:rFonts w:ascii="Consolas" w:hAnsi="Consolas" w:cstheme="minorBidi" w:hint="cs"/>
          <w:b/>
          <w:bCs/>
          <w:szCs w:val="24"/>
          <w:rtl/>
          <w:lang w:eastAsia="en-US"/>
        </w:rPr>
        <w:t>מיקומים</w:t>
      </w:r>
      <w:r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 והגדלים</w:t>
      </w:r>
    </w:p>
    <w:p w14:paraId="2EEE0B14" w14:textId="6B5640F3" w:rsidR="00D438E6" w:rsidRPr="00AF5986" w:rsidRDefault="00AF5986" w:rsidP="00AF5986">
      <w:pPr>
        <w:jc w:val="right"/>
        <w:rPr>
          <w:rFonts w:cs="Times New Roman"/>
          <w:b/>
          <w:bCs/>
          <w:color w:val="000000"/>
          <w:sz w:val="22"/>
          <w:szCs w:val="22"/>
        </w:rPr>
      </w:pP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&lt;</w:t>
      </w:r>
      <w:r w:rsidRPr="00AF5986">
        <w:rPr>
          <w:rFonts w:ascii="Consolas" w:hAnsi="Consolas" w:cs="Consolas"/>
          <w:color w:val="800000"/>
          <w:sz w:val="22"/>
          <w:szCs w:val="22"/>
          <w:lang w:eastAsia="en-US"/>
        </w:rPr>
        <w:t>style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&gt;</w:t>
      </w:r>
    </w:p>
    <w:p w14:paraId="51590B81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</w:t>
      </w:r>
      <w:r w:rsidRPr="00AF5986">
        <w:rPr>
          <w:rFonts w:ascii="Consolas" w:hAnsi="Consolas" w:cs="Consolas"/>
          <w:color w:val="800000"/>
          <w:sz w:val="22"/>
          <w:szCs w:val="22"/>
          <w:lang w:eastAsia="en-US"/>
        </w:rPr>
        <w:t>div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, </w:t>
      </w:r>
      <w:r w:rsidRPr="00AF5986">
        <w:rPr>
          <w:rFonts w:ascii="Consolas" w:hAnsi="Consolas" w:cs="Consolas"/>
          <w:color w:val="800000"/>
          <w:sz w:val="22"/>
          <w:szCs w:val="22"/>
          <w:lang w:eastAsia="en-US"/>
        </w:rPr>
        <w:t>p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, </w:t>
      </w:r>
      <w:r w:rsidRPr="00AF5986">
        <w:rPr>
          <w:rFonts w:ascii="Consolas" w:hAnsi="Consolas" w:cs="Consolas"/>
          <w:color w:val="800000"/>
          <w:sz w:val="22"/>
          <w:szCs w:val="22"/>
          <w:lang w:eastAsia="en-US"/>
        </w:rPr>
        <w:t>body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{</w:t>
      </w:r>
    </w:p>
    <w:p w14:paraId="601B3831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margin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: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0px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0F4791F6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padding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: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0px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47B73BE5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}</w:t>
      </w:r>
    </w:p>
    <w:p w14:paraId="165DD250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</w:t>
      </w:r>
      <w:r w:rsidRPr="00AF5986">
        <w:rPr>
          <w:rFonts w:ascii="Consolas" w:hAnsi="Consolas" w:cs="Consolas"/>
          <w:color w:val="800000"/>
          <w:sz w:val="22"/>
          <w:szCs w:val="22"/>
          <w:lang w:eastAsia="en-US"/>
        </w:rPr>
        <w:t>#container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{</w:t>
      </w:r>
    </w:p>
    <w:p w14:paraId="285A0B8C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width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: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1000px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2179D473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height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: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200px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59D80A68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background-color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: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#ff0000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50140E53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position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: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relative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2C765820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}</w:t>
      </w:r>
    </w:p>
    <w:p w14:paraId="7D4502C8" w14:textId="6569F7F8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</w:t>
      </w:r>
      <w:r w:rsidRPr="00AF5986">
        <w:rPr>
          <w:rFonts w:ascii="Consolas" w:hAnsi="Consolas" w:cs="Consolas"/>
          <w:color w:val="800000"/>
          <w:sz w:val="22"/>
          <w:szCs w:val="22"/>
          <w:lang w:eastAsia="en-US"/>
        </w:rPr>
        <w:t>#container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</w:t>
      </w:r>
      <w:r w:rsidRPr="00AF5986">
        <w:rPr>
          <w:rFonts w:ascii="Consolas" w:hAnsi="Consolas" w:cs="Consolas"/>
          <w:color w:val="800000"/>
          <w:sz w:val="22"/>
          <w:szCs w:val="22"/>
          <w:lang w:eastAsia="en-US"/>
        </w:rPr>
        <w:t>&gt;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</w:t>
      </w:r>
      <w:r w:rsidRPr="00AF5986">
        <w:rPr>
          <w:rFonts w:ascii="Consolas" w:hAnsi="Consolas" w:cs="Consolas"/>
          <w:color w:val="800000"/>
          <w:sz w:val="22"/>
          <w:szCs w:val="22"/>
          <w:lang w:eastAsia="en-US"/>
        </w:rPr>
        <w:t>div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{</w:t>
      </w:r>
    </w:p>
    <w:p w14:paraId="5B88A645" w14:textId="50742CDB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width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: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40%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245F8966" w14:textId="4E9EAA8C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border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: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1px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solid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#000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0026C9DA" w14:textId="15E988F2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float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:</w:t>
      </w:r>
      <w:r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left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6E23D285" w14:textId="78F2CE78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height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: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100px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6F501826" w14:textId="48D11798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}</w:t>
      </w:r>
    </w:p>
    <w:p w14:paraId="6EBB4FEE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</w:p>
    <w:p w14:paraId="22F64D7B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</w:t>
      </w:r>
      <w:r w:rsidRPr="00AF5986">
        <w:rPr>
          <w:rFonts w:ascii="Consolas" w:hAnsi="Consolas" w:cs="Consolas"/>
          <w:color w:val="800000"/>
          <w:sz w:val="22"/>
          <w:szCs w:val="22"/>
          <w:lang w:eastAsia="en-US"/>
        </w:rPr>
        <w:t>div#d1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{</w:t>
      </w:r>
    </w:p>
    <w:p w14:paraId="5E073070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background-color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: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blue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54DA20D6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}</w:t>
      </w:r>
    </w:p>
    <w:p w14:paraId="30FCC4FD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</w:t>
      </w:r>
      <w:r w:rsidRPr="00AF5986">
        <w:rPr>
          <w:rFonts w:ascii="Consolas" w:hAnsi="Consolas" w:cs="Consolas"/>
          <w:color w:val="800000"/>
          <w:sz w:val="22"/>
          <w:szCs w:val="22"/>
          <w:lang w:eastAsia="en-US"/>
        </w:rPr>
        <w:t>div#d2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{</w:t>
      </w:r>
    </w:p>
    <w:p w14:paraId="6C1DE6F6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position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: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absolute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52326F64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width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: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200px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73E82B43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background-color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: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green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2CD0A4AC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bottom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: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50px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5B4A33B9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right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: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50px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48AF26DC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}</w:t>
      </w:r>
    </w:p>
    <w:p w14:paraId="0187979A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</w:t>
      </w:r>
      <w:r w:rsidRPr="00AF5986">
        <w:rPr>
          <w:rFonts w:ascii="Consolas" w:hAnsi="Consolas" w:cs="Consolas"/>
          <w:color w:val="800000"/>
          <w:sz w:val="22"/>
          <w:szCs w:val="22"/>
          <w:lang w:eastAsia="en-US"/>
        </w:rPr>
        <w:t>div#d4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{</w:t>
      </w:r>
    </w:p>
    <w:p w14:paraId="49CFB082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top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: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150px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3FB35997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right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: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50px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5E80D1F1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}</w:t>
      </w:r>
    </w:p>
    <w:p w14:paraId="7E5C7259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</w:t>
      </w:r>
      <w:r w:rsidRPr="00AF5986">
        <w:rPr>
          <w:rFonts w:ascii="Consolas" w:hAnsi="Consolas" w:cs="Consolas"/>
          <w:color w:val="800000"/>
          <w:sz w:val="22"/>
          <w:szCs w:val="22"/>
          <w:lang w:eastAsia="en-US"/>
        </w:rPr>
        <w:t>p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{</w:t>
      </w:r>
    </w:p>
    <w:p w14:paraId="3B9BC029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AF5986">
        <w:rPr>
          <w:rFonts w:ascii="Consolas" w:hAnsi="Consolas" w:cs="Consolas"/>
          <w:color w:val="FF0000"/>
          <w:sz w:val="22"/>
          <w:szCs w:val="22"/>
          <w:lang w:eastAsia="en-US"/>
        </w:rPr>
        <w:t>margin-left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: 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30px</w:t>
      </w: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>;</w:t>
      </w:r>
    </w:p>
    <w:p w14:paraId="6127BA3C" w14:textId="77777777" w:rsidR="00AF5986" w:rsidRPr="00AF5986" w:rsidRDefault="00AF5986" w:rsidP="00AF598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}</w:t>
      </w:r>
    </w:p>
    <w:p w14:paraId="6709EAAA" w14:textId="670695F2" w:rsidR="00AF5986" w:rsidRPr="00AF5986" w:rsidRDefault="00AF5986" w:rsidP="00AF598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FF"/>
          <w:sz w:val="22"/>
          <w:szCs w:val="22"/>
          <w:lang w:eastAsia="en-US"/>
        </w:rPr>
      </w:pP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&lt;/</w:t>
      </w:r>
      <w:r w:rsidRPr="00AF5986">
        <w:rPr>
          <w:rFonts w:ascii="Consolas" w:hAnsi="Consolas" w:cs="Consolas"/>
          <w:color w:val="800000"/>
          <w:sz w:val="22"/>
          <w:szCs w:val="22"/>
          <w:lang w:eastAsia="en-US"/>
        </w:rPr>
        <w:t>style</w:t>
      </w:r>
      <w:r w:rsidRPr="00AF5986">
        <w:rPr>
          <w:rFonts w:ascii="Consolas" w:hAnsi="Consolas" w:cs="Consolas"/>
          <w:color w:val="0000FF"/>
          <w:sz w:val="22"/>
          <w:szCs w:val="22"/>
          <w:lang w:eastAsia="en-US"/>
        </w:rPr>
        <w:t>&gt;</w:t>
      </w:r>
    </w:p>
    <w:p w14:paraId="111CCFA8" w14:textId="582597A8" w:rsidR="00D438E6" w:rsidRDefault="00D438E6" w:rsidP="00AF598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FF"/>
          <w:sz w:val="22"/>
          <w:szCs w:val="22"/>
        </w:rPr>
      </w:pPr>
      <w:r w:rsidRPr="00493422">
        <w:rPr>
          <w:rFonts w:ascii="Consolas" w:hAnsi="Consolas" w:cs="Consolas"/>
          <w:color w:val="0000FF"/>
          <w:sz w:val="22"/>
          <w:szCs w:val="22"/>
        </w:rPr>
        <w:t>&lt;/</w:t>
      </w:r>
      <w:r w:rsidRPr="00493422">
        <w:rPr>
          <w:rFonts w:ascii="Consolas" w:hAnsi="Consolas" w:cs="Consolas"/>
          <w:color w:val="800000"/>
          <w:sz w:val="22"/>
          <w:szCs w:val="22"/>
        </w:rPr>
        <w:t>head</w:t>
      </w:r>
      <w:r w:rsidRPr="00493422">
        <w:rPr>
          <w:rFonts w:ascii="Consolas" w:hAnsi="Consolas" w:cs="Consolas"/>
          <w:color w:val="0000FF"/>
          <w:sz w:val="22"/>
          <w:szCs w:val="22"/>
        </w:rPr>
        <w:t>&gt;</w:t>
      </w:r>
    </w:p>
    <w:p w14:paraId="3537DC54" w14:textId="77777777" w:rsidR="000E3AF7" w:rsidRPr="00493422" w:rsidRDefault="000E3AF7" w:rsidP="000E3AF7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22"/>
          <w:szCs w:val="22"/>
        </w:rPr>
      </w:pPr>
    </w:p>
    <w:p w14:paraId="195721E5" w14:textId="77777777" w:rsidR="00D438E6" w:rsidRPr="00493422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22"/>
          <w:szCs w:val="22"/>
        </w:rPr>
      </w:pPr>
      <w:r w:rsidRPr="00493422">
        <w:rPr>
          <w:rFonts w:ascii="Consolas" w:hAnsi="Consolas" w:cs="Consolas"/>
          <w:color w:val="0000FF"/>
          <w:sz w:val="22"/>
          <w:szCs w:val="22"/>
        </w:rPr>
        <w:t>&lt;</w:t>
      </w:r>
      <w:r w:rsidRPr="00493422">
        <w:rPr>
          <w:rFonts w:ascii="Consolas" w:hAnsi="Consolas" w:cs="Consolas"/>
          <w:color w:val="800000"/>
          <w:sz w:val="22"/>
          <w:szCs w:val="22"/>
        </w:rPr>
        <w:t>body</w:t>
      </w:r>
      <w:r w:rsidRPr="00493422">
        <w:rPr>
          <w:rFonts w:ascii="Consolas" w:hAnsi="Consolas" w:cs="Consolas"/>
          <w:color w:val="0000FF"/>
          <w:sz w:val="22"/>
          <w:szCs w:val="22"/>
        </w:rPr>
        <w:t>&gt;</w:t>
      </w:r>
    </w:p>
    <w:p w14:paraId="3EBC1B11" w14:textId="77777777" w:rsidR="00D438E6" w:rsidRPr="00493422" w:rsidRDefault="00D438E6" w:rsidP="00D438E6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 w:val="22"/>
          <w:szCs w:val="22"/>
        </w:rPr>
      </w:pPr>
    </w:p>
    <w:p w14:paraId="37468D1E" w14:textId="77777777" w:rsidR="00F571FB" w:rsidRPr="00493422" w:rsidRDefault="00F571FB" w:rsidP="00F571FB">
      <w:pPr>
        <w:autoSpaceDE w:val="0"/>
        <w:autoSpaceDN w:val="0"/>
        <w:bidi w:val="0"/>
        <w:adjustRightInd w:val="0"/>
        <w:ind w:firstLine="360"/>
        <w:rPr>
          <w:rFonts w:ascii="Consolas" w:hAnsi="Consolas" w:cs="Consolas"/>
          <w:color w:val="000000"/>
          <w:sz w:val="22"/>
          <w:szCs w:val="22"/>
          <w:lang w:val="en-GB" w:eastAsia="en-US"/>
        </w:rPr>
      </w:pP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&lt;</w:t>
      </w:r>
      <w:r w:rsidRPr="00493422">
        <w:rPr>
          <w:rFonts w:ascii="Consolas" w:hAnsi="Consolas" w:cs="Consolas"/>
          <w:color w:val="800000"/>
          <w:sz w:val="22"/>
          <w:szCs w:val="22"/>
          <w:lang w:val="en-GB" w:eastAsia="en-US"/>
        </w:rPr>
        <w:t>div</w:t>
      </w: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FF0000"/>
          <w:sz w:val="22"/>
          <w:szCs w:val="22"/>
          <w:lang w:val="en-GB" w:eastAsia="en-US"/>
        </w:rPr>
        <w:t>id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="container"&gt;</w:t>
      </w:r>
    </w:p>
    <w:p w14:paraId="28A079B0" w14:textId="77777777" w:rsidR="00F571FB" w:rsidRPr="00493422" w:rsidRDefault="00F571FB" w:rsidP="00F571F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val="en-GB" w:eastAsia="en-US"/>
        </w:rPr>
      </w:pP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       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&lt;</w:t>
      </w:r>
      <w:r w:rsidRPr="00493422">
        <w:rPr>
          <w:rFonts w:ascii="Consolas" w:hAnsi="Consolas" w:cs="Consolas"/>
          <w:color w:val="800000"/>
          <w:sz w:val="22"/>
          <w:szCs w:val="22"/>
          <w:lang w:val="en-GB" w:eastAsia="en-US"/>
        </w:rPr>
        <w:t>div</w:t>
      </w: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FF0000"/>
          <w:sz w:val="22"/>
          <w:szCs w:val="22"/>
          <w:lang w:val="en-GB" w:eastAsia="en-US"/>
        </w:rPr>
        <w:t>id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="d1"&gt;</w:t>
      </w:r>
    </w:p>
    <w:p w14:paraId="2F691AD9" w14:textId="77777777" w:rsidR="00F571FB" w:rsidRPr="00493422" w:rsidRDefault="00F571FB" w:rsidP="00F571F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val="en-GB" w:eastAsia="en-US"/>
        </w:rPr>
      </w:pP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           d1</w:t>
      </w:r>
    </w:p>
    <w:p w14:paraId="6E37BC5D" w14:textId="77777777" w:rsidR="00F571FB" w:rsidRPr="00493422" w:rsidRDefault="00F571FB" w:rsidP="00F571F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val="en-GB" w:eastAsia="en-US"/>
        </w:rPr>
      </w:pP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       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&lt;/</w:t>
      </w:r>
      <w:r w:rsidRPr="00493422">
        <w:rPr>
          <w:rFonts w:ascii="Consolas" w:hAnsi="Consolas" w:cs="Consolas"/>
          <w:color w:val="800000"/>
          <w:sz w:val="22"/>
          <w:szCs w:val="22"/>
          <w:lang w:val="en-GB" w:eastAsia="en-US"/>
        </w:rPr>
        <w:t>div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&gt;</w:t>
      </w:r>
    </w:p>
    <w:p w14:paraId="6B422B34" w14:textId="77777777" w:rsidR="00F571FB" w:rsidRPr="00493422" w:rsidRDefault="00F571FB" w:rsidP="00F571F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val="en-GB" w:eastAsia="en-US"/>
        </w:rPr>
      </w:pP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       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&lt;</w:t>
      </w:r>
      <w:r w:rsidRPr="00493422">
        <w:rPr>
          <w:rFonts w:ascii="Consolas" w:hAnsi="Consolas" w:cs="Consolas"/>
          <w:color w:val="800000"/>
          <w:sz w:val="22"/>
          <w:szCs w:val="22"/>
          <w:lang w:val="en-GB" w:eastAsia="en-US"/>
        </w:rPr>
        <w:t>div</w:t>
      </w: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FF0000"/>
          <w:sz w:val="22"/>
          <w:szCs w:val="22"/>
          <w:lang w:val="en-GB" w:eastAsia="en-US"/>
        </w:rPr>
        <w:t>id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="d2"&gt;</w:t>
      </w:r>
    </w:p>
    <w:p w14:paraId="648047A0" w14:textId="77777777" w:rsidR="00F571FB" w:rsidRPr="00493422" w:rsidRDefault="00F571FB" w:rsidP="00F571F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val="en-GB" w:eastAsia="en-US"/>
        </w:rPr>
      </w:pP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           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&lt;</w:t>
      </w:r>
      <w:r w:rsidRPr="00493422">
        <w:rPr>
          <w:rFonts w:ascii="Consolas" w:hAnsi="Consolas" w:cs="Consolas"/>
          <w:color w:val="800000"/>
          <w:sz w:val="22"/>
          <w:szCs w:val="22"/>
          <w:lang w:val="en-GB" w:eastAsia="en-US"/>
        </w:rPr>
        <w:t>p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&gt;</w:t>
      </w: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>d2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&lt;/</w:t>
      </w:r>
      <w:r w:rsidRPr="00493422">
        <w:rPr>
          <w:rFonts w:ascii="Consolas" w:hAnsi="Consolas" w:cs="Consolas"/>
          <w:color w:val="800000"/>
          <w:sz w:val="22"/>
          <w:szCs w:val="22"/>
          <w:lang w:val="en-GB" w:eastAsia="en-US"/>
        </w:rPr>
        <w:t>p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&gt;</w:t>
      </w:r>
    </w:p>
    <w:p w14:paraId="2848A7F5" w14:textId="77777777" w:rsidR="00F571FB" w:rsidRPr="00493422" w:rsidRDefault="00F571FB" w:rsidP="00F571F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val="en-GB" w:eastAsia="en-US"/>
        </w:rPr>
      </w:pP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       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&lt;/</w:t>
      </w:r>
      <w:r w:rsidRPr="00493422">
        <w:rPr>
          <w:rFonts w:ascii="Consolas" w:hAnsi="Consolas" w:cs="Consolas"/>
          <w:color w:val="800000"/>
          <w:sz w:val="22"/>
          <w:szCs w:val="22"/>
          <w:lang w:val="en-GB" w:eastAsia="en-US"/>
        </w:rPr>
        <w:t>div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&gt;</w:t>
      </w:r>
    </w:p>
    <w:p w14:paraId="06602BE3" w14:textId="77777777" w:rsidR="00F571FB" w:rsidRPr="00493422" w:rsidRDefault="00F571FB" w:rsidP="00F571F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val="en-GB" w:eastAsia="en-US"/>
        </w:rPr>
      </w:pP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       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&lt;</w:t>
      </w:r>
      <w:r w:rsidRPr="00493422">
        <w:rPr>
          <w:rFonts w:ascii="Consolas" w:hAnsi="Consolas" w:cs="Consolas"/>
          <w:color w:val="800000"/>
          <w:sz w:val="22"/>
          <w:szCs w:val="22"/>
          <w:lang w:val="en-GB" w:eastAsia="en-US"/>
        </w:rPr>
        <w:t>div</w:t>
      </w: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FF0000"/>
          <w:sz w:val="22"/>
          <w:szCs w:val="22"/>
          <w:lang w:val="en-GB" w:eastAsia="en-US"/>
        </w:rPr>
        <w:t>id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="d3"&gt;</w:t>
      </w:r>
    </w:p>
    <w:p w14:paraId="32805AB0" w14:textId="77777777" w:rsidR="00F571FB" w:rsidRPr="00493422" w:rsidRDefault="00F571FB" w:rsidP="00F571F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val="en-GB" w:eastAsia="en-US"/>
        </w:rPr>
      </w:pP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           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&lt;</w:t>
      </w:r>
      <w:r w:rsidRPr="00493422">
        <w:rPr>
          <w:rFonts w:ascii="Consolas" w:hAnsi="Consolas" w:cs="Consolas"/>
          <w:color w:val="800000"/>
          <w:sz w:val="22"/>
          <w:szCs w:val="22"/>
          <w:lang w:val="en-GB" w:eastAsia="en-US"/>
        </w:rPr>
        <w:t>p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&gt;</w:t>
      </w: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>d3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&lt;/</w:t>
      </w:r>
      <w:r w:rsidRPr="00493422">
        <w:rPr>
          <w:rFonts w:ascii="Consolas" w:hAnsi="Consolas" w:cs="Consolas"/>
          <w:color w:val="800000"/>
          <w:sz w:val="22"/>
          <w:szCs w:val="22"/>
          <w:lang w:val="en-GB" w:eastAsia="en-US"/>
        </w:rPr>
        <w:t>p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&gt;</w:t>
      </w:r>
    </w:p>
    <w:p w14:paraId="0123E6C3" w14:textId="77777777" w:rsidR="00F571FB" w:rsidRPr="00493422" w:rsidRDefault="00F571FB" w:rsidP="00F571F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val="en-GB" w:eastAsia="en-US"/>
        </w:rPr>
      </w:pP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       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&lt;/</w:t>
      </w:r>
      <w:r w:rsidRPr="00493422">
        <w:rPr>
          <w:rFonts w:ascii="Consolas" w:hAnsi="Consolas" w:cs="Consolas"/>
          <w:color w:val="800000"/>
          <w:sz w:val="22"/>
          <w:szCs w:val="22"/>
          <w:lang w:val="en-GB" w:eastAsia="en-US"/>
        </w:rPr>
        <w:t>div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&gt;</w:t>
      </w:r>
    </w:p>
    <w:p w14:paraId="59586BA1" w14:textId="77777777" w:rsidR="00F571FB" w:rsidRPr="00493422" w:rsidRDefault="00F571FB" w:rsidP="00F571F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val="en-GB" w:eastAsia="en-US"/>
        </w:rPr>
      </w:pP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       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&lt;</w:t>
      </w:r>
      <w:r w:rsidRPr="00493422">
        <w:rPr>
          <w:rFonts w:ascii="Consolas" w:hAnsi="Consolas" w:cs="Consolas"/>
          <w:color w:val="800000"/>
          <w:sz w:val="22"/>
          <w:szCs w:val="22"/>
          <w:lang w:val="en-GB" w:eastAsia="en-US"/>
        </w:rPr>
        <w:t>div</w:t>
      </w: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FF0000"/>
          <w:sz w:val="22"/>
          <w:szCs w:val="22"/>
          <w:lang w:val="en-GB" w:eastAsia="en-US"/>
        </w:rPr>
        <w:t>id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="d4"&gt;</w:t>
      </w:r>
    </w:p>
    <w:p w14:paraId="3025E073" w14:textId="77777777" w:rsidR="00F571FB" w:rsidRPr="00493422" w:rsidRDefault="00F571FB" w:rsidP="00F571F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val="en-GB" w:eastAsia="en-US"/>
        </w:rPr>
      </w:pP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           d4</w:t>
      </w:r>
    </w:p>
    <w:p w14:paraId="38205C5E" w14:textId="77777777" w:rsidR="00F571FB" w:rsidRPr="00493422" w:rsidRDefault="00F571FB" w:rsidP="00F571F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val="en-GB" w:eastAsia="en-US"/>
        </w:rPr>
      </w:pPr>
      <w:r w:rsidRPr="00493422">
        <w:rPr>
          <w:rFonts w:ascii="Consolas" w:hAnsi="Consolas" w:cs="Consolas"/>
          <w:color w:val="000000"/>
          <w:sz w:val="22"/>
          <w:szCs w:val="22"/>
          <w:lang w:val="en-GB" w:eastAsia="en-US"/>
        </w:rPr>
        <w:t xml:space="preserve">        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&lt;/</w:t>
      </w:r>
      <w:r w:rsidRPr="00493422">
        <w:rPr>
          <w:rFonts w:ascii="Consolas" w:hAnsi="Consolas" w:cs="Consolas"/>
          <w:color w:val="800000"/>
          <w:sz w:val="22"/>
          <w:szCs w:val="22"/>
          <w:lang w:val="en-GB" w:eastAsia="en-US"/>
        </w:rPr>
        <w:t>div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&gt;</w:t>
      </w:r>
    </w:p>
    <w:p w14:paraId="0DA8BD95" w14:textId="43254696" w:rsidR="00D438E6" w:rsidRPr="00493422" w:rsidRDefault="00F571FB" w:rsidP="00F571FB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FF"/>
          <w:sz w:val="22"/>
          <w:szCs w:val="22"/>
          <w:lang w:val="en-GB" w:eastAsia="en-US"/>
        </w:rPr>
      </w:pP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&lt;/</w:t>
      </w:r>
      <w:r w:rsidRPr="00493422">
        <w:rPr>
          <w:rFonts w:ascii="Consolas" w:hAnsi="Consolas" w:cs="Consolas"/>
          <w:color w:val="800000"/>
          <w:sz w:val="22"/>
          <w:szCs w:val="22"/>
          <w:lang w:val="en-GB" w:eastAsia="en-US"/>
        </w:rPr>
        <w:t>div</w:t>
      </w:r>
      <w:r w:rsidRPr="00493422">
        <w:rPr>
          <w:rFonts w:ascii="Consolas" w:hAnsi="Consolas" w:cs="Consolas"/>
          <w:color w:val="0000FF"/>
          <w:sz w:val="22"/>
          <w:szCs w:val="22"/>
          <w:lang w:val="en-GB" w:eastAsia="en-US"/>
        </w:rPr>
        <w:t>&gt;</w:t>
      </w:r>
    </w:p>
    <w:p w14:paraId="3880233A" w14:textId="1D7DB1E2" w:rsidR="00D438E6" w:rsidRPr="00493422" w:rsidRDefault="00D438E6" w:rsidP="00D438E6">
      <w:pPr>
        <w:bidi w:val="0"/>
        <w:ind w:left="360"/>
        <w:rPr>
          <w:rFonts w:cs="Times New Roman"/>
          <w:b/>
          <w:bCs/>
          <w:color w:val="000000"/>
          <w:sz w:val="32"/>
          <w:szCs w:val="36"/>
        </w:rPr>
      </w:pPr>
      <w:r w:rsidRPr="00493422">
        <w:rPr>
          <w:rFonts w:ascii="Consolas" w:hAnsi="Consolas" w:cs="Consolas"/>
          <w:color w:val="0000FF"/>
          <w:sz w:val="22"/>
          <w:szCs w:val="22"/>
        </w:rPr>
        <w:t>&lt;/</w:t>
      </w:r>
      <w:r w:rsidRPr="00493422">
        <w:rPr>
          <w:rFonts w:ascii="Consolas" w:hAnsi="Consolas" w:cs="Consolas"/>
          <w:color w:val="800000"/>
          <w:sz w:val="22"/>
          <w:szCs w:val="22"/>
        </w:rPr>
        <w:t>body</w:t>
      </w:r>
      <w:r w:rsidRPr="00493422">
        <w:rPr>
          <w:rFonts w:ascii="Consolas" w:hAnsi="Consolas" w:cs="Consolas"/>
          <w:color w:val="0000FF"/>
          <w:sz w:val="22"/>
          <w:szCs w:val="22"/>
        </w:rPr>
        <w:t>&gt;</w:t>
      </w:r>
    </w:p>
    <w:p w14:paraId="21DD474F" w14:textId="229438B8" w:rsidR="00202735" w:rsidRPr="00135684" w:rsidRDefault="00BB1E42" w:rsidP="00493422">
      <w:pPr>
        <w:autoSpaceDE w:val="0"/>
        <w:autoSpaceDN w:val="0"/>
        <w:bidi w:val="0"/>
        <w:adjustRightInd w:val="0"/>
        <w:rPr>
          <w:rFonts w:ascii="Consolas" w:hAnsi="Consolas" w:cs="Consolas"/>
          <w:szCs w:val="24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lastRenderedPageBreak/>
        <w:t xml:space="preserve">     </w:t>
      </w:r>
    </w:p>
    <w:p w14:paraId="0495F18A" w14:textId="5784B190" w:rsidR="006D10B1" w:rsidRPr="00493422" w:rsidRDefault="004930D6" w:rsidP="00493422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שאלה בנושא </w:t>
      </w:r>
      <w:r w:rsidRPr="00D9597F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CSS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(</w:t>
      </w:r>
      <w:r w:rsidR="0016082A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5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075FFEA6" w14:textId="74105598" w:rsidR="006D10B1" w:rsidRDefault="006D10B1" w:rsidP="00C00AAA">
      <w:pPr>
        <w:ind w:left="360"/>
        <w:rPr>
          <w:rtl/>
        </w:rPr>
      </w:pPr>
      <w:r>
        <w:rPr>
          <w:rFonts w:hint="cs"/>
          <w:rtl/>
        </w:rPr>
        <w:t xml:space="preserve">מה יהיו </w:t>
      </w:r>
      <w:r w:rsidR="00202735">
        <w:rPr>
          <w:rFonts w:hint="cs"/>
          <w:rtl/>
        </w:rPr>
        <w:t>צבעי הרקע</w:t>
      </w:r>
      <w:r>
        <w:rPr>
          <w:rFonts w:hint="cs"/>
          <w:rtl/>
        </w:rPr>
        <w:t xml:space="preserve"> של כל אחד </w:t>
      </w:r>
      <w:r w:rsidR="0016082A">
        <w:rPr>
          <w:rFonts w:hint="cs"/>
          <w:rtl/>
        </w:rPr>
        <w:t>מחמשת</w:t>
      </w:r>
      <w:r w:rsidR="00BC75DC">
        <w:rPr>
          <w:rFonts w:hint="cs"/>
          <w:rtl/>
        </w:rPr>
        <w:t xml:space="preserve"> </w:t>
      </w:r>
      <w:r w:rsidR="00C00AAA">
        <w:rPr>
          <w:rFonts w:hint="cs"/>
          <w:rtl/>
        </w:rPr>
        <w:t>ה</w:t>
      </w:r>
      <w:r w:rsidR="00C00AAA" w:rsidRPr="00C00AAA">
        <w:rPr>
          <w:b/>
          <w:bCs/>
          <w:sz w:val="32"/>
          <w:szCs w:val="36"/>
        </w:rPr>
        <w:t>p</w:t>
      </w:r>
      <w:r w:rsidR="00C00AAA">
        <w:t xml:space="preserve"> </w:t>
      </w:r>
      <w:r>
        <w:rPr>
          <w:rFonts w:hint="cs"/>
          <w:rtl/>
        </w:rPr>
        <w:t xml:space="preserve"> בדף:</w:t>
      </w:r>
    </w:p>
    <w:p w14:paraId="08B8CCAC" w14:textId="77777777" w:rsidR="000C0BC6" w:rsidRDefault="000C0BC6" w:rsidP="002C5E2D">
      <w:pPr>
        <w:rPr>
          <w:rFonts w:cs="Times New Roman"/>
          <w:b/>
          <w:bCs/>
          <w:color w:val="000000"/>
          <w:rtl/>
        </w:rPr>
      </w:pPr>
    </w:p>
    <w:p w14:paraId="7C6807EF" w14:textId="7F8325A1" w:rsidR="00D438E6" w:rsidRPr="00181E92" w:rsidRDefault="00D438E6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style</w:t>
      </w: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</w:t>
      </w:r>
      <w:r w:rsidRPr="00181E92">
        <w:rPr>
          <w:rFonts w:ascii="Consolas" w:hAnsi="Consolas" w:cs="Consolas"/>
          <w:color w:val="FF0000"/>
          <w:szCs w:val="24"/>
          <w:lang w:eastAsia="en-US"/>
        </w:rPr>
        <w:t>type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="text/</w:t>
      </w:r>
      <w:proofErr w:type="spellStart"/>
      <w:r w:rsidRPr="00181E92">
        <w:rPr>
          <w:rFonts w:ascii="Consolas" w:hAnsi="Consolas" w:cs="Consolas"/>
          <w:color w:val="0000FF"/>
          <w:szCs w:val="24"/>
          <w:lang w:eastAsia="en-US"/>
        </w:rPr>
        <w:t>css</w:t>
      </w:r>
      <w:proofErr w:type="spellEnd"/>
      <w:r w:rsidRPr="00181E92">
        <w:rPr>
          <w:rFonts w:ascii="Consolas" w:hAnsi="Consolas" w:cs="Consolas"/>
          <w:color w:val="0000FF"/>
          <w:szCs w:val="24"/>
          <w:lang w:eastAsia="en-US"/>
        </w:rPr>
        <w:t>"&gt;</w:t>
      </w:r>
    </w:p>
    <w:p w14:paraId="07063D83" w14:textId="4DE90575" w:rsidR="00493422" w:rsidRPr="00493422" w:rsidRDefault="00D438E6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  </w:t>
      </w:r>
      <w:r w:rsidR="00493422" w:rsidRPr="00493422">
        <w:rPr>
          <w:rFonts w:ascii="Consolas" w:hAnsi="Consolas" w:cs="Consolas"/>
          <w:color w:val="800000"/>
          <w:szCs w:val="24"/>
          <w:lang w:val="en-GB" w:eastAsia="en-US"/>
        </w:rPr>
        <w:t>#container</w:t>
      </w:r>
      <w:r w:rsidR="00493422"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="00493422" w:rsidRPr="00493422">
        <w:rPr>
          <w:rFonts w:ascii="Consolas" w:hAnsi="Consolas" w:cs="Consolas"/>
          <w:color w:val="800000"/>
          <w:szCs w:val="24"/>
          <w:lang w:val="en-GB" w:eastAsia="en-US"/>
        </w:rPr>
        <w:t>&gt;</w:t>
      </w:r>
      <w:r w:rsidR="00493422"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="00493422" w:rsidRPr="00493422">
        <w:rPr>
          <w:rFonts w:ascii="Consolas" w:hAnsi="Consolas" w:cs="Consolas"/>
          <w:color w:val="800000"/>
          <w:szCs w:val="24"/>
          <w:lang w:val="en-GB" w:eastAsia="en-US"/>
        </w:rPr>
        <w:t>p</w:t>
      </w:r>
      <w:r w:rsidR="00493422"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{</w:t>
      </w:r>
    </w:p>
    <w:p w14:paraId="15727560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493422">
        <w:rPr>
          <w:rFonts w:ascii="Consolas" w:hAnsi="Consolas" w:cs="Consolas"/>
          <w:color w:val="FF0000"/>
          <w:szCs w:val="24"/>
          <w:lang w:val="en-GB" w:eastAsia="en-US"/>
        </w:rPr>
        <w:t>background-</w:t>
      </w:r>
      <w:proofErr w:type="spellStart"/>
      <w:r w:rsidRPr="00493422">
        <w:rPr>
          <w:rFonts w:ascii="Consolas" w:hAnsi="Consolas" w:cs="Consolas"/>
          <w:color w:val="FF0000"/>
          <w:szCs w:val="24"/>
          <w:lang w:val="en-GB" w:eastAsia="en-US"/>
        </w:rPr>
        <w:t>color</w:t>
      </w:r>
      <w:proofErr w:type="spellEnd"/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: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pink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>;</w:t>
      </w:r>
    </w:p>
    <w:p w14:paraId="630DB2D9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}</w:t>
      </w:r>
    </w:p>
    <w:p w14:paraId="1F9319E8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</w:p>
    <w:p w14:paraId="6955A269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p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{</w:t>
      </w:r>
    </w:p>
    <w:p w14:paraId="15447AC7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493422">
        <w:rPr>
          <w:rFonts w:ascii="Consolas" w:hAnsi="Consolas" w:cs="Consolas"/>
          <w:color w:val="FF0000"/>
          <w:szCs w:val="24"/>
          <w:lang w:val="en-GB" w:eastAsia="en-US"/>
        </w:rPr>
        <w:t>background-</w:t>
      </w:r>
      <w:proofErr w:type="spellStart"/>
      <w:r w:rsidRPr="00493422">
        <w:rPr>
          <w:rFonts w:ascii="Consolas" w:hAnsi="Consolas" w:cs="Consolas"/>
          <w:color w:val="FF0000"/>
          <w:szCs w:val="24"/>
          <w:lang w:val="en-GB" w:eastAsia="en-US"/>
        </w:rPr>
        <w:t>color</w:t>
      </w:r>
      <w:proofErr w:type="spellEnd"/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: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#000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>;</w:t>
      </w:r>
    </w:p>
    <w:p w14:paraId="7F26D598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}</w:t>
      </w:r>
    </w:p>
    <w:p w14:paraId="0FDD15FE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</w:p>
    <w:p w14:paraId="2FA168CC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</w:t>
      </w:r>
      <w:proofErr w:type="gramStart"/>
      <w:r w:rsidRPr="00493422">
        <w:rPr>
          <w:rFonts w:ascii="Consolas" w:hAnsi="Consolas" w:cs="Consolas"/>
          <w:color w:val="800000"/>
          <w:szCs w:val="24"/>
          <w:lang w:val="en-GB" w:eastAsia="en-US"/>
        </w:rPr>
        <w:t>.first</w:t>
      </w:r>
      <w:proofErr w:type="gramEnd"/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.d1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{</w:t>
      </w:r>
    </w:p>
    <w:p w14:paraId="5E3E2470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493422">
        <w:rPr>
          <w:rFonts w:ascii="Consolas" w:hAnsi="Consolas" w:cs="Consolas"/>
          <w:color w:val="FF0000"/>
          <w:szCs w:val="24"/>
          <w:lang w:val="en-GB" w:eastAsia="en-US"/>
        </w:rPr>
        <w:t>background-</w:t>
      </w:r>
      <w:proofErr w:type="spellStart"/>
      <w:r w:rsidRPr="00493422">
        <w:rPr>
          <w:rFonts w:ascii="Consolas" w:hAnsi="Consolas" w:cs="Consolas"/>
          <w:color w:val="FF0000"/>
          <w:szCs w:val="24"/>
          <w:lang w:val="en-GB" w:eastAsia="en-US"/>
        </w:rPr>
        <w:t>color</w:t>
      </w:r>
      <w:proofErr w:type="spellEnd"/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: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#fff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>;</w:t>
      </w:r>
    </w:p>
    <w:p w14:paraId="1108BDB9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}</w:t>
      </w:r>
    </w:p>
    <w:p w14:paraId="17631E4D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</w:p>
    <w:p w14:paraId="508E3D5F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</w:t>
      </w:r>
      <w:proofErr w:type="gramStart"/>
      <w:r w:rsidRPr="00493422">
        <w:rPr>
          <w:rFonts w:ascii="Consolas" w:hAnsi="Consolas" w:cs="Consolas"/>
          <w:color w:val="800000"/>
          <w:szCs w:val="24"/>
          <w:lang w:val="en-GB" w:eastAsia="en-US"/>
        </w:rPr>
        <w:t>.first</w:t>
      </w:r>
      <w:proofErr w:type="gramEnd"/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#d2.d1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{</w:t>
      </w:r>
    </w:p>
    <w:p w14:paraId="7BD557B3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493422">
        <w:rPr>
          <w:rFonts w:ascii="Consolas" w:hAnsi="Consolas" w:cs="Consolas"/>
          <w:color w:val="FF0000"/>
          <w:szCs w:val="24"/>
          <w:lang w:val="en-GB" w:eastAsia="en-US"/>
        </w:rPr>
        <w:t>background-</w:t>
      </w:r>
      <w:proofErr w:type="spellStart"/>
      <w:r w:rsidRPr="00493422">
        <w:rPr>
          <w:rFonts w:ascii="Consolas" w:hAnsi="Consolas" w:cs="Consolas"/>
          <w:color w:val="FF0000"/>
          <w:szCs w:val="24"/>
          <w:lang w:val="en-GB" w:eastAsia="en-US"/>
        </w:rPr>
        <w:t>color</w:t>
      </w:r>
      <w:proofErr w:type="spellEnd"/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: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yellow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>;</w:t>
      </w:r>
    </w:p>
    <w:p w14:paraId="42926756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}</w:t>
      </w:r>
    </w:p>
    <w:p w14:paraId="05932B15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</w:p>
    <w:p w14:paraId="79E87A20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</w:t>
      </w:r>
      <w:proofErr w:type="gramStart"/>
      <w:r w:rsidRPr="00493422">
        <w:rPr>
          <w:rFonts w:ascii="Consolas" w:hAnsi="Consolas" w:cs="Consolas"/>
          <w:color w:val="800000"/>
          <w:szCs w:val="24"/>
          <w:lang w:val="en-GB" w:eastAsia="en-US"/>
        </w:rPr>
        <w:t>.first</w:t>
      </w:r>
      <w:proofErr w:type="gramEnd"/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#d2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.d1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{</w:t>
      </w:r>
    </w:p>
    <w:p w14:paraId="66A211FD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493422">
        <w:rPr>
          <w:rFonts w:ascii="Consolas" w:hAnsi="Consolas" w:cs="Consolas"/>
          <w:color w:val="FF0000"/>
          <w:szCs w:val="24"/>
          <w:lang w:val="en-GB" w:eastAsia="en-US"/>
        </w:rPr>
        <w:t>background-</w:t>
      </w:r>
      <w:proofErr w:type="spellStart"/>
      <w:r w:rsidRPr="00493422">
        <w:rPr>
          <w:rFonts w:ascii="Consolas" w:hAnsi="Consolas" w:cs="Consolas"/>
          <w:color w:val="FF0000"/>
          <w:szCs w:val="24"/>
          <w:lang w:val="en-GB" w:eastAsia="en-US"/>
        </w:rPr>
        <w:t>color</w:t>
      </w:r>
      <w:proofErr w:type="spellEnd"/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: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green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>;</w:t>
      </w:r>
    </w:p>
    <w:p w14:paraId="7298F431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}</w:t>
      </w:r>
    </w:p>
    <w:p w14:paraId="70DD0178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</w:p>
    <w:p w14:paraId="698E5A98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</w:t>
      </w:r>
      <w:proofErr w:type="gramStart"/>
      <w:r w:rsidRPr="00493422">
        <w:rPr>
          <w:rFonts w:ascii="Consolas" w:hAnsi="Consolas" w:cs="Consolas"/>
          <w:color w:val="800000"/>
          <w:szCs w:val="24"/>
          <w:lang w:val="en-GB" w:eastAsia="en-US"/>
        </w:rPr>
        <w:t>.second</w:t>
      </w:r>
      <w:proofErr w:type="gramEnd"/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&gt;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p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{</w:t>
      </w:r>
    </w:p>
    <w:p w14:paraId="153658C1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493422">
        <w:rPr>
          <w:rFonts w:ascii="Consolas" w:hAnsi="Consolas" w:cs="Consolas"/>
          <w:color w:val="FF0000"/>
          <w:szCs w:val="24"/>
          <w:lang w:val="en-GB" w:eastAsia="en-US"/>
        </w:rPr>
        <w:t>background-</w:t>
      </w:r>
      <w:proofErr w:type="spellStart"/>
      <w:r w:rsidRPr="00493422">
        <w:rPr>
          <w:rFonts w:ascii="Consolas" w:hAnsi="Consolas" w:cs="Consolas"/>
          <w:color w:val="FF0000"/>
          <w:szCs w:val="24"/>
          <w:lang w:val="en-GB" w:eastAsia="en-US"/>
        </w:rPr>
        <w:t>color</w:t>
      </w:r>
      <w:proofErr w:type="spellEnd"/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: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red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>;</w:t>
      </w:r>
    </w:p>
    <w:p w14:paraId="60F7AE4A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}</w:t>
      </w:r>
    </w:p>
    <w:p w14:paraId="18E64658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</w:p>
    <w:p w14:paraId="5525624D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</w:t>
      </w:r>
      <w:proofErr w:type="gramStart"/>
      <w:r w:rsidRPr="00493422">
        <w:rPr>
          <w:rFonts w:ascii="Consolas" w:hAnsi="Consolas" w:cs="Consolas"/>
          <w:color w:val="800000"/>
          <w:szCs w:val="24"/>
          <w:lang w:val="en-GB" w:eastAsia="en-US"/>
        </w:rPr>
        <w:t>.second</w:t>
      </w:r>
      <w:proofErr w:type="gramEnd"/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#d4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{</w:t>
      </w:r>
    </w:p>
    <w:p w14:paraId="163916FE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493422">
        <w:rPr>
          <w:rFonts w:ascii="Consolas" w:hAnsi="Consolas" w:cs="Consolas"/>
          <w:color w:val="FF0000"/>
          <w:szCs w:val="24"/>
          <w:lang w:val="en-GB" w:eastAsia="en-US"/>
        </w:rPr>
        <w:t>background-</w:t>
      </w:r>
      <w:proofErr w:type="spellStart"/>
      <w:r w:rsidRPr="00493422">
        <w:rPr>
          <w:rFonts w:ascii="Consolas" w:hAnsi="Consolas" w:cs="Consolas"/>
          <w:color w:val="FF0000"/>
          <w:szCs w:val="24"/>
          <w:lang w:val="en-GB" w:eastAsia="en-US"/>
        </w:rPr>
        <w:t>color</w:t>
      </w:r>
      <w:proofErr w:type="spellEnd"/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: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blue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>;</w:t>
      </w:r>
    </w:p>
    <w:p w14:paraId="60DD532C" w14:textId="4389B0CD" w:rsidR="00D438E6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36"/>
          <w:szCs w:val="36"/>
          <w:lang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}</w:t>
      </w:r>
      <w:r w:rsidR="00D438E6" w:rsidRPr="00181E92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</w:p>
    <w:p w14:paraId="3A4E0BEE" w14:textId="7CBA63E1" w:rsidR="00D438E6" w:rsidRPr="00181E92" w:rsidRDefault="00D438E6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00"/>
          <w:szCs w:val="24"/>
          <w:lang w:eastAsia="en-US"/>
        </w:rPr>
        <w:t xml:space="preserve">    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style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5F2C7C7B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FF"/>
          <w:szCs w:val="24"/>
          <w:lang w:eastAsia="en-US"/>
        </w:rPr>
        <w:t>&lt;/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head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48B05E6A" w14:textId="77777777" w:rsidR="00D438E6" w:rsidRPr="00181E92" w:rsidRDefault="00D438E6" w:rsidP="00D438E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eastAsia="en-US"/>
        </w:rPr>
      </w:pPr>
      <w:r w:rsidRPr="00181E92">
        <w:rPr>
          <w:rFonts w:ascii="Consolas" w:hAnsi="Consolas" w:cs="Consolas"/>
          <w:color w:val="0000FF"/>
          <w:szCs w:val="24"/>
          <w:lang w:eastAsia="en-US"/>
        </w:rPr>
        <w:t>&lt;</w:t>
      </w:r>
      <w:r w:rsidRPr="00181E92">
        <w:rPr>
          <w:rFonts w:ascii="Consolas" w:hAnsi="Consolas" w:cs="Consolas"/>
          <w:color w:val="800000"/>
          <w:szCs w:val="24"/>
          <w:lang w:eastAsia="en-US"/>
        </w:rPr>
        <w:t>body</w:t>
      </w:r>
      <w:r w:rsidRPr="00181E92">
        <w:rPr>
          <w:rFonts w:ascii="Consolas" w:hAnsi="Consolas" w:cs="Consolas"/>
          <w:color w:val="0000FF"/>
          <w:szCs w:val="24"/>
          <w:lang w:eastAsia="en-US"/>
        </w:rPr>
        <w:t>&gt;</w:t>
      </w:r>
    </w:p>
    <w:p w14:paraId="4D4615B1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FF0000"/>
          <w:szCs w:val="24"/>
          <w:lang w:val="en-GB" w:eastAsia="en-US"/>
        </w:rPr>
        <w:t>id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="container"&gt;</w:t>
      </w:r>
    </w:p>
    <w:p w14:paraId="14BB17EC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FF0000"/>
          <w:szCs w:val="24"/>
          <w:lang w:val="en-GB" w:eastAsia="en-US"/>
        </w:rPr>
        <w:t>class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="first"&gt;</w:t>
      </w:r>
    </w:p>
    <w:p w14:paraId="68916C6F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p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FF0000"/>
          <w:szCs w:val="24"/>
          <w:lang w:val="en-GB" w:eastAsia="en-US"/>
        </w:rPr>
        <w:t>class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="d1"&gt;</w:t>
      </w:r>
    </w:p>
    <w:p w14:paraId="2DF9C4E7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    d1</w:t>
      </w:r>
    </w:p>
    <w:p w14:paraId="62039EF1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&lt;/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p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3FF57943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p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FF0000"/>
          <w:szCs w:val="24"/>
          <w:lang w:val="en-GB" w:eastAsia="en-US"/>
        </w:rPr>
        <w:t>class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="d1"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FF0000"/>
          <w:szCs w:val="24"/>
          <w:lang w:val="en-GB" w:eastAsia="en-US"/>
        </w:rPr>
        <w:t>id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="d2"&gt;</w:t>
      </w:r>
    </w:p>
    <w:p w14:paraId="4739E6E4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    d2</w:t>
      </w:r>
    </w:p>
    <w:p w14:paraId="135B93B8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&lt;/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p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3B3EB9FC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&lt;/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7071BE9A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FF0000"/>
          <w:szCs w:val="24"/>
          <w:lang w:val="en-GB" w:eastAsia="en-US"/>
        </w:rPr>
        <w:t>class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="second"&gt;</w:t>
      </w:r>
    </w:p>
    <w:p w14:paraId="56AA13C7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p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FF0000"/>
          <w:szCs w:val="24"/>
          <w:lang w:val="en-GB" w:eastAsia="en-US"/>
        </w:rPr>
        <w:t>class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="d1"&gt;</w:t>
      </w:r>
    </w:p>
    <w:p w14:paraId="55C5A09E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    d3</w:t>
      </w:r>
    </w:p>
    <w:p w14:paraId="19AFB9BF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&lt;/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p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0575A0E4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p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493422">
        <w:rPr>
          <w:rFonts w:ascii="Consolas" w:hAnsi="Consolas" w:cs="Consolas"/>
          <w:color w:val="FF0000"/>
          <w:szCs w:val="24"/>
          <w:lang w:val="en-GB" w:eastAsia="en-US"/>
        </w:rPr>
        <w:t>id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="d4"&gt;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>d4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&lt;/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p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0CAA0FC4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&lt;/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732B89DF" w14:textId="77777777" w:rsidR="00493422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   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p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&gt;</w:t>
      </w:r>
      <w:r w:rsidRPr="00493422">
        <w:rPr>
          <w:rFonts w:ascii="Consolas" w:hAnsi="Consolas" w:cs="Consolas"/>
          <w:color w:val="000000"/>
          <w:szCs w:val="24"/>
          <w:lang w:val="en-GB" w:eastAsia="en-US"/>
        </w:rPr>
        <w:t>d5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&lt;/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p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40875CD0" w14:textId="68552EA3" w:rsidR="00D438E6" w:rsidRPr="00493422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36"/>
          <w:szCs w:val="36"/>
          <w:lang w:eastAsia="en-US"/>
        </w:rPr>
      </w:pPr>
      <w:r w:rsidRPr="00493422">
        <w:rPr>
          <w:rFonts w:ascii="Consolas" w:hAnsi="Consolas" w:cs="Consolas"/>
          <w:color w:val="000000"/>
          <w:szCs w:val="24"/>
          <w:lang w:val="en-GB" w:eastAsia="en-US"/>
        </w:rPr>
        <w:t xml:space="preserve">    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&lt;/</w:t>
      </w:r>
      <w:r w:rsidRPr="00493422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493422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31FDD003" w14:textId="77777777" w:rsidR="00625486" w:rsidRPr="002C5E2D" w:rsidRDefault="00625486" w:rsidP="002C5E2D">
      <w:pPr>
        <w:rPr>
          <w:rFonts w:cs="Times New Roman"/>
          <w:b/>
          <w:bCs/>
          <w:color w:val="000000"/>
        </w:rPr>
      </w:pPr>
    </w:p>
    <w:p w14:paraId="4F41BBFE" w14:textId="42E50D91" w:rsidR="00493422" w:rsidRPr="00493422" w:rsidRDefault="00493422" w:rsidP="00BC75D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val="en-GB" w:eastAsia="he-IL"/>
        </w:rPr>
        <w:t xml:space="preserve">שאלה בנושא 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lang w:eastAsia="he-IL"/>
        </w:rPr>
        <w:t>BOOTSTRAP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val="en-GB" w:eastAsia="he-IL"/>
        </w:rPr>
        <w:t xml:space="preserve"> (</w:t>
      </w:r>
      <w:r w:rsidR="0016082A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val="en-GB" w:eastAsia="he-IL"/>
        </w:rPr>
        <w:t>8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val="en-GB" w:eastAsia="he-IL"/>
        </w:rPr>
        <w:t xml:space="preserve"> נק)</w:t>
      </w:r>
    </w:p>
    <w:p w14:paraId="268377CD" w14:textId="77777777" w:rsidR="00493422" w:rsidRDefault="00493422" w:rsidP="00493422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8"/>
          <w:lang w:eastAsia="he-IL"/>
        </w:rPr>
      </w:pPr>
      <w:r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>ציירו את מיקום ה</w:t>
      </w:r>
      <w:r>
        <w:rPr>
          <w:rFonts w:ascii="Times New Roman" w:eastAsia="Times New Roman" w:hAnsi="Times New Roman" w:cs="Times New Roman" w:hint="cs"/>
          <w:color w:val="000000"/>
          <w:sz w:val="24"/>
          <w:szCs w:val="28"/>
          <w:lang w:eastAsia="he-IL"/>
        </w:rPr>
        <w:t>DIV</w:t>
      </w:r>
      <w:r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 xml:space="preserve">ים במצבים השונים-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8"/>
          <w:lang w:eastAsia="he-IL"/>
        </w:rPr>
        <w:t>xs,sm,md,lg</w:t>
      </w:r>
      <w:proofErr w:type="spellEnd"/>
    </w:p>
    <w:p w14:paraId="6A414E20" w14:textId="3DDE3710" w:rsidR="00493422" w:rsidRPr="0029468E" w:rsidRDefault="0029468E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FF"/>
          <w:szCs w:val="24"/>
          <w:lang w:val="en-GB" w:eastAsia="en-US"/>
        </w:rPr>
      </w:pPr>
      <w:r w:rsidRPr="0029468E">
        <w:rPr>
          <w:rFonts w:ascii="Consolas" w:hAnsi="Consolas" w:cs="Consolas"/>
          <w:color w:val="0000FF"/>
          <w:szCs w:val="24"/>
          <w:lang w:val="en-GB" w:eastAsia="en-US"/>
        </w:rPr>
        <w:t xml:space="preserve">    </w:t>
      </w:r>
      <w:r w:rsidR="00493422" w:rsidRPr="0029468E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="00493422" w:rsidRPr="0029468E">
        <w:rPr>
          <w:rFonts w:ascii="Consolas" w:hAnsi="Consolas" w:cs="Consolas"/>
          <w:color w:val="800000"/>
          <w:szCs w:val="24"/>
          <w:lang w:val="en-GB" w:eastAsia="en-US"/>
        </w:rPr>
        <w:t>head</w:t>
      </w:r>
      <w:r w:rsidR="00493422" w:rsidRPr="0029468E">
        <w:rPr>
          <w:rFonts w:ascii="Consolas" w:hAnsi="Consolas" w:cs="Consolas"/>
          <w:color w:val="0000FF"/>
          <w:szCs w:val="24"/>
          <w:lang w:val="en-GB" w:eastAsia="en-US"/>
        </w:rPr>
        <w:t xml:space="preserve">&gt;    </w:t>
      </w:r>
    </w:p>
    <w:p w14:paraId="1849E724" w14:textId="028CF2D2" w:rsidR="00493422" w:rsidRPr="0029468E" w:rsidRDefault="0029468E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FF"/>
          <w:szCs w:val="24"/>
          <w:lang w:val="en-GB" w:eastAsia="en-US"/>
        </w:rPr>
        <w:t xml:space="preserve">    </w:t>
      </w:r>
      <w:r w:rsidR="00493422" w:rsidRPr="0029468E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="00493422" w:rsidRPr="0029468E">
        <w:rPr>
          <w:rFonts w:ascii="Consolas" w:hAnsi="Consolas" w:cs="Consolas"/>
          <w:color w:val="800000"/>
          <w:szCs w:val="24"/>
          <w:lang w:val="en-GB" w:eastAsia="en-US"/>
        </w:rPr>
        <w:t>style</w:t>
      </w:r>
      <w:r w:rsidR="00493422" w:rsidRPr="0029468E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663519BB" w14:textId="77777777" w:rsidR="00493422" w:rsidRPr="0029468E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       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{</w:t>
      </w:r>
    </w:p>
    <w:p w14:paraId="1E2909FB" w14:textId="77777777" w:rsidR="00493422" w:rsidRPr="0029468E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29468E">
        <w:rPr>
          <w:rFonts w:ascii="Consolas" w:hAnsi="Consolas" w:cs="Consolas"/>
          <w:color w:val="FF0000"/>
          <w:szCs w:val="24"/>
          <w:lang w:val="en-GB" w:eastAsia="en-US"/>
        </w:rPr>
        <w:t>border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: 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1px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solid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#000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>;</w:t>
      </w:r>
    </w:p>
    <w:p w14:paraId="27709D01" w14:textId="77777777" w:rsidR="00493422" w:rsidRPr="0029468E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29468E">
        <w:rPr>
          <w:rFonts w:ascii="Consolas" w:hAnsi="Consolas" w:cs="Consolas"/>
          <w:color w:val="FF0000"/>
          <w:szCs w:val="24"/>
          <w:lang w:val="en-GB" w:eastAsia="en-US"/>
        </w:rPr>
        <w:t>height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: 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100px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>;</w:t>
      </w:r>
    </w:p>
    <w:p w14:paraId="2643F965" w14:textId="77777777" w:rsidR="00493422" w:rsidRPr="0029468E" w:rsidRDefault="00493422" w:rsidP="0049342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       }</w:t>
      </w:r>
    </w:p>
    <w:p w14:paraId="02E6E687" w14:textId="77777777" w:rsidR="0029468E" w:rsidRPr="0029468E" w:rsidRDefault="00493422" w:rsidP="0029468E">
      <w:pPr>
        <w:pStyle w:val="ListParagraph"/>
        <w:jc w:val="right"/>
        <w:rPr>
          <w:rFonts w:ascii="Consolas" w:hAnsi="Consolas" w:cs="Consolas"/>
          <w:color w:val="0000FF"/>
          <w:sz w:val="24"/>
          <w:szCs w:val="24"/>
          <w:lang w:val="en-GB"/>
        </w:rPr>
      </w:pPr>
      <w:r w:rsidRPr="0029468E">
        <w:rPr>
          <w:rFonts w:ascii="Consolas" w:hAnsi="Consolas" w:cs="Consolas"/>
          <w:color w:val="000000"/>
          <w:sz w:val="24"/>
          <w:szCs w:val="24"/>
          <w:lang w:val="en-GB"/>
        </w:rPr>
        <w:t xml:space="preserve">    </w:t>
      </w:r>
      <w:r w:rsidRPr="0029468E">
        <w:rPr>
          <w:rFonts w:ascii="Consolas" w:hAnsi="Consolas" w:cs="Consolas"/>
          <w:color w:val="0000FF"/>
          <w:sz w:val="24"/>
          <w:szCs w:val="24"/>
          <w:lang w:val="en-GB"/>
        </w:rPr>
        <w:t>&lt;/</w:t>
      </w:r>
      <w:r w:rsidRPr="0029468E">
        <w:rPr>
          <w:rFonts w:ascii="Consolas" w:hAnsi="Consolas" w:cs="Consolas"/>
          <w:color w:val="800000"/>
          <w:sz w:val="24"/>
          <w:szCs w:val="24"/>
          <w:lang w:val="en-GB"/>
        </w:rPr>
        <w:t>style</w:t>
      </w:r>
      <w:r w:rsidRPr="0029468E">
        <w:rPr>
          <w:rFonts w:ascii="Consolas" w:hAnsi="Consolas" w:cs="Consolas"/>
          <w:color w:val="0000FF"/>
          <w:sz w:val="24"/>
          <w:szCs w:val="24"/>
          <w:lang w:val="en-GB"/>
        </w:rPr>
        <w:t>&gt;</w:t>
      </w:r>
    </w:p>
    <w:p w14:paraId="15D10C82" w14:textId="79119C69" w:rsidR="0029468E" w:rsidRPr="0029468E" w:rsidRDefault="0029468E" w:rsidP="0029468E">
      <w:pPr>
        <w:pStyle w:val="ListParagraph"/>
        <w:jc w:val="right"/>
        <w:rPr>
          <w:rFonts w:ascii="Consolas" w:hAnsi="Consolas" w:cs="Consolas"/>
          <w:color w:val="0000FF"/>
          <w:sz w:val="24"/>
          <w:szCs w:val="24"/>
          <w:lang w:val="en-GB"/>
        </w:rPr>
      </w:pPr>
      <w:r w:rsidRPr="0029468E">
        <w:rPr>
          <w:rFonts w:ascii="Consolas" w:hAnsi="Consolas" w:cs="Consolas"/>
          <w:color w:val="0000FF"/>
          <w:sz w:val="24"/>
          <w:szCs w:val="24"/>
          <w:lang w:val="en-GB"/>
        </w:rPr>
        <w:t xml:space="preserve">    &lt;/</w:t>
      </w:r>
      <w:r w:rsidRPr="0029468E">
        <w:rPr>
          <w:rFonts w:ascii="Consolas" w:hAnsi="Consolas" w:cs="Consolas"/>
          <w:color w:val="800000"/>
          <w:sz w:val="24"/>
          <w:szCs w:val="24"/>
          <w:lang w:val="en-GB"/>
        </w:rPr>
        <w:t>head</w:t>
      </w:r>
      <w:r w:rsidRPr="0029468E">
        <w:rPr>
          <w:rFonts w:ascii="Consolas" w:hAnsi="Consolas" w:cs="Consolas"/>
          <w:color w:val="0000FF"/>
          <w:sz w:val="24"/>
          <w:szCs w:val="24"/>
          <w:lang w:val="en-GB"/>
        </w:rPr>
        <w:t>&gt;</w:t>
      </w:r>
    </w:p>
    <w:p w14:paraId="33AA5970" w14:textId="77777777" w:rsidR="0029468E" w:rsidRPr="0029468E" w:rsidRDefault="0029468E" w:rsidP="0029468E">
      <w:pPr>
        <w:pStyle w:val="ListParagraph"/>
        <w:jc w:val="right"/>
        <w:rPr>
          <w:rFonts w:ascii="Consolas" w:hAnsi="Consolas" w:cs="Consolas"/>
          <w:color w:val="0000FF"/>
          <w:sz w:val="24"/>
          <w:szCs w:val="24"/>
          <w:lang w:val="en-GB"/>
        </w:rPr>
      </w:pPr>
    </w:p>
    <w:p w14:paraId="1454DF84" w14:textId="2407779E" w:rsidR="0029468E" w:rsidRPr="0029468E" w:rsidRDefault="0029468E" w:rsidP="0029468E">
      <w:pPr>
        <w:pStyle w:val="ListParagraph"/>
        <w:jc w:val="right"/>
        <w:rPr>
          <w:rFonts w:ascii="Consolas" w:hAnsi="Consolas" w:cs="Consolas"/>
          <w:color w:val="0000FF"/>
          <w:sz w:val="24"/>
          <w:szCs w:val="24"/>
          <w:lang w:val="en-GB"/>
        </w:rPr>
      </w:pPr>
      <w:r w:rsidRPr="0029468E">
        <w:rPr>
          <w:rFonts w:ascii="Consolas" w:hAnsi="Consolas" w:cs="Consolas"/>
          <w:color w:val="0000FF"/>
          <w:sz w:val="24"/>
          <w:szCs w:val="24"/>
          <w:lang w:val="en-GB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  <w:lang w:val="en-GB"/>
        </w:rPr>
        <w:t xml:space="preserve">   </w:t>
      </w:r>
      <w:r w:rsidRPr="0029468E">
        <w:rPr>
          <w:rFonts w:ascii="Consolas" w:hAnsi="Consolas" w:cs="Consolas"/>
          <w:color w:val="0000FF"/>
          <w:sz w:val="24"/>
          <w:szCs w:val="24"/>
          <w:lang w:val="en-GB"/>
        </w:rPr>
        <w:t>&lt;</w:t>
      </w:r>
      <w:r w:rsidRPr="0029468E">
        <w:rPr>
          <w:rFonts w:ascii="Consolas" w:hAnsi="Consolas" w:cs="Consolas"/>
          <w:color w:val="800000"/>
          <w:sz w:val="24"/>
          <w:szCs w:val="24"/>
          <w:lang w:val="en-GB"/>
        </w:rPr>
        <w:t>body</w:t>
      </w:r>
      <w:r w:rsidRPr="0029468E">
        <w:rPr>
          <w:rFonts w:ascii="Consolas" w:hAnsi="Consolas" w:cs="Consolas"/>
          <w:color w:val="0000FF"/>
          <w:sz w:val="24"/>
          <w:szCs w:val="24"/>
          <w:lang w:val="en-GB"/>
        </w:rPr>
        <w:t>&gt;</w:t>
      </w:r>
    </w:p>
    <w:p w14:paraId="7EB29F11" w14:textId="1F82FD86" w:rsidR="0029468E" w:rsidRPr="0029468E" w:rsidRDefault="0029468E" w:rsidP="0029468E">
      <w:pPr>
        <w:autoSpaceDE w:val="0"/>
        <w:autoSpaceDN w:val="0"/>
        <w:bidi w:val="0"/>
        <w:adjustRightInd w:val="0"/>
        <w:ind w:firstLine="72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FF"/>
          <w:szCs w:val="24"/>
          <w:lang w:val="en-GB" w:eastAsia="en-US"/>
        </w:rPr>
        <w:t xml:space="preserve">   &lt;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29468E">
        <w:rPr>
          <w:rFonts w:ascii="Consolas" w:hAnsi="Consolas" w:cs="Consolas"/>
          <w:color w:val="FF0000"/>
          <w:szCs w:val="24"/>
          <w:lang w:val="en-GB" w:eastAsia="en-US"/>
        </w:rPr>
        <w:t>class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="container"&gt;</w:t>
      </w:r>
    </w:p>
    <w:p w14:paraId="258D4ACF" w14:textId="77777777" w:rsidR="0029468E" w:rsidRPr="0029468E" w:rsidRDefault="0029468E" w:rsidP="0029468E">
      <w:pPr>
        <w:autoSpaceDE w:val="0"/>
        <w:autoSpaceDN w:val="0"/>
        <w:bidi w:val="0"/>
        <w:adjustRightInd w:val="0"/>
        <w:ind w:left="72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       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29468E">
        <w:rPr>
          <w:rFonts w:ascii="Consolas" w:hAnsi="Consolas" w:cs="Consolas"/>
          <w:color w:val="FF0000"/>
          <w:szCs w:val="24"/>
          <w:lang w:val="en-GB" w:eastAsia="en-US"/>
        </w:rPr>
        <w:t>class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="row"&gt;</w:t>
      </w:r>
    </w:p>
    <w:p w14:paraId="387BB5F3" w14:textId="77777777" w:rsidR="0029468E" w:rsidRPr="0029468E" w:rsidRDefault="0029468E" w:rsidP="0029468E">
      <w:pPr>
        <w:autoSpaceDE w:val="0"/>
        <w:autoSpaceDN w:val="0"/>
        <w:bidi w:val="0"/>
        <w:adjustRightInd w:val="0"/>
        <w:ind w:left="72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29468E">
        <w:rPr>
          <w:rFonts w:ascii="Consolas" w:hAnsi="Consolas" w:cs="Consolas"/>
          <w:color w:val="FF0000"/>
          <w:szCs w:val="24"/>
          <w:lang w:val="en-GB" w:eastAsia="en-US"/>
        </w:rPr>
        <w:t>class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="col-sm-4 col-md-8"&gt;</w:t>
      </w:r>
    </w:p>
    <w:p w14:paraId="7D000171" w14:textId="77777777" w:rsidR="0029468E" w:rsidRPr="0029468E" w:rsidRDefault="0029468E" w:rsidP="0029468E">
      <w:pPr>
        <w:autoSpaceDE w:val="0"/>
        <w:autoSpaceDN w:val="0"/>
        <w:bidi w:val="0"/>
        <w:adjustRightInd w:val="0"/>
        <w:ind w:left="72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               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29468E">
        <w:rPr>
          <w:rFonts w:ascii="Consolas" w:hAnsi="Consolas" w:cs="Consolas"/>
          <w:color w:val="FF0000"/>
          <w:szCs w:val="24"/>
          <w:lang w:val="en-GB" w:eastAsia="en-US"/>
        </w:rPr>
        <w:t>class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="row"&gt;</w:t>
      </w:r>
    </w:p>
    <w:p w14:paraId="044447E9" w14:textId="77777777" w:rsidR="0029468E" w:rsidRPr="0029468E" w:rsidRDefault="0029468E" w:rsidP="0029468E">
      <w:pPr>
        <w:autoSpaceDE w:val="0"/>
        <w:autoSpaceDN w:val="0"/>
        <w:bidi w:val="0"/>
        <w:adjustRightInd w:val="0"/>
        <w:ind w:left="72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                   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29468E">
        <w:rPr>
          <w:rFonts w:ascii="Consolas" w:hAnsi="Consolas" w:cs="Consolas"/>
          <w:color w:val="FF0000"/>
          <w:szCs w:val="24"/>
          <w:lang w:val="en-GB" w:eastAsia="en-US"/>
        </w:rPr>
        <w:t>class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="col-sm-6 col-lg-9"&gt;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>d1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&lt;/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4A8772DC" w14:textId="77777777" w:rsidR="0029468E" w:rsidRPr="0029468E" w:rsidRDefault="0029468E" w:rsidP="0029468E">
      <w:pPr>
        <w:autoSpaceDE w:val="0"/>
        <w:autoSpaceDN w:val="0"/>
        <w:bidi w:val="0"/>
        <w:adjustRightInd w:val="0"/>
        <w:ind w:left="72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                   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29468E">
        <w:rPr>
          <w:rFonts w:ascii="Consolas" w:hAnsi="Consolas" w:cs="Consolas"/>
          <w:color w:val="FF0000"/>
          <w:szCs w:val="24"/>
          <w:lang w:val="en-GB" w:eastAsia="en-US"/>
        </w:rPr>
        <w:t>class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="col-sm-3 col-lg-3"&gt;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>d2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&lt;/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494E4B1F" w14:textId="77777777" w:rsidR="0029468E" w:rsidRPr="0029468E" w:rsidRDefault="0029468E" w:rsidP="0029468E">
      <w:pPr>
        <w:autoSpaceDE w:val="0"/>
        <w:autoSpaceDN w:val="0"/>
        <w:bidi w:val="0"/>
        <w:adjustRightInd w:val="0"/>
        <w:ind w:left="72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                   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29468E">
        <w:rPr>
          <w:rFonts w:ascii="Consolas" w:hAnsi="Consolas" w:cs="Consolas"/>
          <w:color w:val="FF0000"/>
          <w:szCs w:val="24"/>
          <w:lang w:val="en-GB" w:eastAsia="en-US"/>
        </w:rPr>
        <w:t>class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="col-sm-3 d-</w:t>
      </w:r>
      <w:proofErr w:type="spellStart"/>
      <w:r w:rsidRPr="0029468E">
        <w:rPr>
          <w:rFonts w:ascii="Consolas" w:hAnsi="Consolas" w:cs="Consolas"/>
          <w:color w:val="0000FF"/>
          <w:szCs w:val="24"/>
          <w:lang w:val="en-GB" w:eastAsia="en-US"/>
        </w:rPr>
        <w:t>lg</w:t>
      </w:r>
      <w:proofErr w:type="spellEnd"/>
      <w:r w:rsidRPr="0029468E">
        <w:rPr>
          <w:rFonts w:ascii="Consolas" w:hAnsi="Consolas" w:cs="Consolas"/>
          <w:color w:val="0000FF"/>
          <w:szCs w:val="24"/>
          <w:lang w:val="en-GB" w:eastAsia="en-US"/>
        </w:rPr>
        <w:t>-none"&gt;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>d3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&lt;/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5BA4BF00" w14:textId="77777777" w:rsidR="0029468E" w:rsidRPr="0029468E" w:rsidRDefault="0029468E" w:rsidP="0029468E">
      <w:pPr>
        <w:autoSpaceDE w:val="0"/>
        <w:autoSpaceDN w:val="0"/>
        <w:bidi w:val="0"/>
        <w:adjustRightInd w:val="0"/>
        <w:ind w:left="72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               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&lt;/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5A403B90" w14:textId="77777777" w:rsidR="0029468E" w:rsidRPr="0029468E" w:rsidRDefault="0029468E" w:rsidP="0029468E">
      <w:pPr>
        <w:autoSpaceDE w:val="0"/>
        <w:autoSpaceDN w:val="0"/>
        <w:bidi w:val="0"/>
        <w:adjustRightInd w:val="0"/>
        <w:ind w:left="72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&lt;/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6D39F7F9" w14:textId="77777777" w:rsidR="0029468E" w:rsidRPr="0029468E" w:rsidRDefault="0029468E" w:rsidP="0029468E">
      <w:pPr>
        <w:autoSpaceDE w:val="0"/>
        <w:autoSpaceDN w:val="0"/>
        <w:bidi w:val="0"/>
        <w:adjustRightInd w:val="0"/>
        <w:ind w:left="72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           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&lt;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</w:t>
      </w:r>
      <w:r w:rsidRPr="0029468E">
        <w:rPr>
          <w:rFonts w:ascii="Consolas" w:hAnsi="Consolas" w:cs="Consolas"/>
          <w:color w:val="FF0000"/>
          <w:szCs w:val="24"/>
          <w:lang w:val="en-GB" w:eastAsia="en-US"/>
        </w:rPr>
        <w:t>class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="col-sm-8 col-md-4"&gt;</w:t>
      </w:r>
      <w:r w:rsidRPr="0029468E">
        <w:rPr>
          <w:rFonts w:ascii="Consolas" w:hAnsi="Consolas" w:cs="Consolas"/>
          <w:color w:val="000000"/>
          <w:szCs w:val="24"/>
          <w:lang w:val="en-GB" w:eastAsia="en-US"/>
        </w:rPr>
        <w:t>d4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&lt;/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63EB048A" w14:textId="77777777" w:rsidR="0029468E" w:rsidRPr="0029468E" w:rsidRDefault="0029468E" w:rsidP="0029468E">
      <w:pPr>
        <w:autoSpaceDE w:val="0"/>
        <w:autoSpaceDN w:val="0"/>
        <w:bidi w:val="0"/>
        <w:adjustRightInd w:val="0"/>
        <w:ind w:left="72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       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&lt;/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4A1A105A" w14:textId="77777777" w:rsidR="0029468E" w:rsidRPr="0029468E" w:rsidRDefault="0029468E" w:rsidP="0029468E">
      <w:pPr>
        <w:autoSpaceDE w:val="0"/>
        <w:autoSpaceDN w:val="0"/>
        <w:bidi w:val="0"/>
        <w:adjustRightInd w:val="0"/>
        <w:ind w:left="720"/>
        <w:rPr>
          <w:rFonts w:ascii="Consolas" w:hAnsi="Consolas" w:cs="Consolas"/>
          <w:color w:val="000000"/>
          <w:szCs w:val="24"/>
          <w:lang w:val="en-GB" w:eastAsia="en-US"/>
        </w:rPr>
      </w:pPr>
      <w:r w:rsidRPr="0029468E">
        <w:rPr>
          <w:rFonts w:ascii="Consolas" w:hAnsi="Consolas" w:cs="Consolas"/>
          <w:color w:val="000000"/>
          <w:szCs w:val="24"/>
          <w:lang w:val="en-GB" w:eastAsia="en-US"/>
        </w:rPr>
        <w:t xml:space="preserve">    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&lt;/</w:t>
      </w:r>
      <w:r w:rsidRPr="0029468E">
        <w:rPr>
          <w:rFonts w:ascii="Consolas" w:hAnsi="Consolas" w:cs="Consolas"/>
          <w:color w:val="800000"/>
          <w:szCs w:val="24"/>
          <w:lang w:val="en-GB" w:eastAsia="en-US"/>
        </w:rPr>
        <w:t>div</w:t>
      </w:r>
      <w:r w:rsidRPr="0029468E">
        <w:rPr>
          <w:rFonts w:ascii="Consolas" w:hAnsi="Consolas" w:cs="Consolas"/>
          <w:color w:val="0000FF"/>
          <w:szCs w:val="24"/>
          <w:lang w:val="en-GB" w:eastAsia="en-US"/>
        </w:rPr>
        <w:t>&gt;</w:t>
      </w:r>
    </w:p>
    <w:p w14:paraId="15028EED" w14:textId="75CC75FB" w:rsidR="0029468E" w:rsidRPr="0029468E" w:rsidRDefault="0029468E" w:rsidP="0029468E">
      <w:pPr>
        <w:pStyle w:val="ListParagraph"/>
        <w:jc w:val="right"/>
        <w:rPr>
          <w:rFonts w:ascii="Consolas" w:hAnsi="Consolas" w:cs="Consolas"/>
          <w:color w:val="0000FF"/>
          <w:sz w:val="24"/>
          <w:szCs w:val="24"/>
          <w:lang w:val="en-GB"/>
        </w:rPr>
      </w:pPr>
      <w:r w:rsidRPr="0029468E">
        <w:rPr>
          <w:rFonts w:ascii="Consolas" w:hAnsi="Consolas" w:cs="Consolas"/>
          <w:color w:val="0000FF"/>
          <w:sz w:val="24"/>
          <w:szCs w:val="24"/>
          <w:lang w:val="en-GB"/>
        </w:rPr>
        <w:t>&lt;/</w:t>
      </w:r>
      <w:r w:rsidRPr="0029468E">
        <w:rPr>
          <w:rFonts w:ascii="Consolas" w:hAnsi="Consolas" w:cs="Consolas"/>
          <w:color w:val="800000"/>
          <w:sz w:val="24"/>
          <w:szCs w:val="24"/>
          <w:lang w:val="en-GB"/>
        </w:rPr>
        <w:t>body</w:t>
      </w:r>
      <w:r w:rsidRPr="0029468E">
        <w:rPr>
          <w:rFonts w:ascii="Consolas" w:hAnsi="Consolas" w:cs="Consolas"/>
          <w:color w:val="0000FF"/>
          <w:sz w:val="24"/>
          <w:szCs w:val="24"/>
          <w:lang w:val="en-GB"/>
        </w:rPr>
        <w:t xml:space="preserve">&gt;  </w:t>
      </w:r>
      <w:r>
        <w:rPr>
          <w:rFonts w:ascii="Consolas" w:hAnsi="Consolas" w:cs="Consolas"/>
          <w:color w:val="0000FF"/>
          <w:sz w:val="24"/>
          <w:szCs w:val="24"/>
          <w:lang w:val="en-GB"/>
        </w:rPr>
        <w:t xml:space="preserve">  </w:t>
      </w:r>
      <w:r w:rsidRPr="0029468E">
        <w:rPr>
          <w:rFonts w:ascii="Consolas" w:hAnsi="Consolas" w:cs="Consolas"/>
          <w:color w:val="0000FF"/>
          <w:sz w:val="24"/>
          <w:szCs w:val="24"/>
          <w:lang w:val="en-GB"/>
        </w:rPr>
        <w:tab/>
      </w:r>
    </w:p>
    <w:p w14:paraId="67503A44" w14:textId="77777777" w:rsidR="0029468E" w:rsidRPr="0029468E" w:rsidRDefault="0029468E" w:rsidP="0029468E">
      <w:pPr>
        <w:pStyle w:val="ListParagraph"/>
        <w:jc w:val="right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253F59A4" w14:textId="6F2D470D" w:rsidR="0029468E" w:rsidRDefault="0029468E" w:rsidP="00493422">
      <w:pPr>
        <w:pStyle w:val="ListParagraph"/>
        <w:jc w:val="right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58654023" w14:textId="1F964B3B" w:rsidR="0016082A" w:rsidRPr="00493422" w:rsidRDefault="0016082A" w:rsidP="0016082A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val="en-GB" w:eastAsia="he-IL"/>
        </w:rPr>
        <w:t xml:space="preserve">שאלות בנושא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JS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val="en-GB" w:eastAsia="he-IL"/>
        </w:rPr>
        <w:t xml:space="preserve"> (</w:t>
      </w:r>
      <w:r w:rsidR="00B21FD6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val="en-GB" w:eastAsia="he-IL"/>
        </w:rPr>
        <w:t>סה"כ 8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val="en-GB" w:eastAsia="he-IL"/>
        </w:rPr>
        <w:t xml:space="preserve"> נק)</w:t>
      </w:r>
    </w:p>
    <w:p w14:paraId="370BBD2D" w14:textId="20D4E57C" w:rsidR="0016082A" w:rsidRDefault="0016082A" w:rsidP="0016082A">
      <w:pPr>
        <w:pStyle w:val="ListParagraph"/>
        <w:rPr>
          <w:rFonts w:ascii="Consolas" w:hAnsi="Consolas" w:cs="Consolas"/>
          <w:color w:val="0000FF"/>
          <w:sz w:val="19"/>
          <w:szCs w:val="19"/>
          <w:rtl/>
        </w:rPr>
      </w:pPr>
    </w:p>
    <w:p w14:paraId="22747BD9" w14:textId="307C9E2B" w:rsidR="0016082A" w:rsidRPr="0016082A" w:rsidRDefault="0016082A" w:rsidP="0016082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sz w:val="24"/>
          <w:szCs w:val="28"/>
          <w:lang w:eastAsia="he-IL"/>
        </w:rPr>
      </w:pPr>
      <w:r w:rsidRPr="0016082A"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>מה ידפיס הקוד הבא</w:t>
      </w:r>
      <w:r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>? נמק :</w:t>
      </w:r>
      <w:r w:rsidR="00B21FD6"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 xml:space="preserve"> </w:t>
      </w:r>
      <w:r w:rsidR="00B21FD6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val="en-GB" w:eastAsia="he-IL"/>
        </w:rPr>
        <w:t>(3 נק)</w:t>
      </w:r>
    </w:p>
    <w:p w14:paraId="1CDBB8FA" w14:textId="7260F822" w:rsidR="0016082A" w:rsidRPr="0016082A" w:rsidRDefault="00493422" w:rsidP="0016082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>
        <w:rPr>
          <w:rFonts w:cs="Times New Roman"/>
          <w:color w:val="000000"/>
          <w:rtl/>
        </w:rPr>
        <w:br/>
      </w:r>
      <w:r w:rsidR="0016082A" w:rsidRPr="0016082A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</w:t>
      </w:r>
      <w:r w:rsidR="0016082A" w:rsidRPr="0016082A">
        <w:rPr>
          <w:rFonts w:ascii="Consolas" w:hAnsi="Consolas" w:cs="Consolas"/>
          <w:color w:val="0000FF"/>
          <w:sz w:val="22"/>
          <w:szCs w:val="22"/>
          <w:lang w:eastAsia="en-US"/>
        </w:rPr>
        <w:t>function</w:t>
      </w:r>
      <w:r w:rsidR="0016082A" w:rsidRPr="0016082A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Player(</w:t>
      </w:r>
      <w:proofErr w:type="spellStart"/>
      <w:proofErr w:type="gramStart"/>
      <w:r w:rsidR="0016082A" w:rsidRPr="0016082A">
        <w:rPr>
          <w:rFonts w:ascii="Consolas" w:hAnsi="Consolas" w:cs="Consolas"/>
          <w:color w:val="000000"/>
          <w:sz w:val="22"/>
          <w:szCs w:val="22"/>
          <w:lang w:eastAsia="en-US"/>
        </w:rPr>
        <w:t>name,team</w:t>
      </w:r>
      <w:proofErr w:type="spellEnd"/>
      <w:proofErr w:type="gramEnd"/>
      <w:r w:rsidR="0016082A" w:rsidRPr="0016082A">
        <w:rPr>
          <w:rFonts w:ascii="Consolas" w:hAnsi="Consolas" w:cs="Consolas"/>
          <w:color w:val="000000"/>
          <w:sz w:val="22"/>
          <w:szCs w:val="22"/>
          <w:lang w:eastAsia="en-US"/>
        </w:rPr>
        <w:t>) {</w:t>
      </w:r>
    </w:p>
    <w:p w14:paraId="3454079E" w14:textId="77777777" w:rsidR="0016082A" w:rsidRPr="0016082A" w:rsidRDefault="0016082A" w:rsidP="0016082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16082A">
        <w:rPr>
          <w:rFonts w:ascii="Consolas" w:hAnsi="Consolas" w:cs="Consolas"/>
          <w:color w:val="0000FF"/>
          <w:sz w:val="22"/>
          <w:szCs w:val="22"/>
          <w:lang w:eastAsia="en-US"/>
        </w:rPr>
        <w:t>this</w:t>
      </w:r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>.name = name;</w:t>
      </w:r>
    </w:p>
    <w:p w14:paraId="16B5061A" w14:textId="77777777" w:rsidR="0016082A" w:rsidRPr="0016082A" w:rsidRDefault="0016082A" w:rsidP="0016082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proofErr w:type="spellStart"/>
      <w:proofErr w:type="gramStart"/>
      <w:r w:rsidRPr="0016082A">
        <w:rPr>
          <w:rFonts w:ascii="Consolas" w:hAnsi="Consolas" w:cs="Consolas"/>
          <w:color w:val="0000FF"/>
          <w:sz w:val="22"/>
          <w:szCs w:val="22"/>
          <w:lang w:eastAsia="en-US"/>
        </w:rPr>
        <w:t>this</w:t>
      </w:r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>.team</w:t>
      </w:r>
      <w:proofErr w:type="spellEnd"/>
      <w:proofErr w:type="gramEnd"/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= team;</w:t>
      </w:r>
    </w:p>
    <w:p w14:paraId="39B7D4C9" w14:textId="77777777" w:rsidR="0016082A" w:rsidRPr="0016082A" w:rsidRDefault="0016082A" w:rsidP="0016082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}</w:t>
      </w:r>
    </w:p>
    <w:p w14:paraId="5C6AE57B" w14:textId="77777777" w:rsidR="0016082A" w:rsidRPr="0016082A" w:rsidRDefault="0016082A" w:rsidP="0016082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</w:p>
    <w:p w14:paraId="0BF27DF2" w14:textId="77777777" w:rsidR="0016082A" w:rsidRPr="0016082A" w:rsidRDefault="0016082A" w:rsidP="0016082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</w:t>
      </w:r>
      <w:r w:rsidRPr="0016082A">
        <w:rPr>
          <w:rFonts w:ascii="Consolas" w:hAnsi="Consolas" w:cs="Consolas"/>
          <w:color w:val="0000FF"/>
          <w:sz w:val="22"/>
          <w:szCs w:val="22"/>
          <w:lang w:eastAsia="en-US"/>
        </w:rPr>
        <w:t>function</w:t>
      </w:r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</w:t>
      </w:r>
      <w:proofErr w:type="gramStart"/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>show(</w:t>
      </w:r>
      <w:proofErr w:type="gramEnd"/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>) {</w:t>
      </w:r>
    </w:p>
    <w:p w14:paraId="70D673B8" w14:textId="52AF7337" w:rsidR="0016082A" w:rsidRPr="0016082A" w:rsidRDefault="0016082A" w:rsidP="0016082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proofErr w:type="gramStart"/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>alert(</w:t>
      </w:r>
      <w:proofErr w:type="gramEnd"/>
      <w:r w:rsidR="00B21FD6">
        <w:rPr>
          <w:rFonts w:ascii="Consolas" w:hAnsi="Consolas" w:cs="Consolas"/>
          <w:color w:val="A31515"/>
          <w:sz w:val="22"/>
          <w:szCs w:val="22"/>
          <w:lang w:eastAsia="en-US"/>
        </w:rPr>
        <w:t>“</w:t>
      </w:r>
      <w:r w:rsidRPr="0016082A">
        <w:rPr>
          <w:rFonts w:ascii="Consolas" w:hAnsi="Consolas" w:cs="Consolas"/>
          <w:color w:val="A31515"/>
          <w:sz w:val="22"/>
          <w:szCs w:val="22"/>
          <w:lang w:eastAsia="en-US"/>
        </w:rPr>
        <w:t xml:space="preserve">the name is </w:t>
      </w:r>
      <w:r w:rsidR="00B21FD6">
        <w:rPr>
          <w:rFonts w:ascii="Consolas" w:hAnsi="Consolas" w:cs="Consolas"/>
          <w:color w:val="A31515"/>
          <w:sz w:val="22"/>
          <w:szCs w:val="22"/>
          <w:lang w:eastAsia="en-US"/>
        </w:rPr>
        <w:t>“</w:t>
      </w:r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+ </w:t>
      </w:r>
      <w:r w:rsidRPr="0016082A">
        <w:rPr>
          <w:rFonts w:ascii="Consolas" w:hAnsi="Consolas" w:cs="Consolas"/>
          <w:color w:val="0000FF"/>
          <w:sz w:val="22"/>
          <w:szCs w:val="22"/>
          <w:lang w:eastAsia="en-US"/>
        </w:rPr>
        <w:t>this</w:t>
      </w:r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>.name);</w:t>
      </w:r>
    </w:p>
    <w:p w14:paraId="6E224CA2" w14:textId="77777777" w:rsidR="0016082A" w:rsidRPr="0016082A" w:rsidRDefault="0016082A" w:rsidP="0016082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}</w:t>
      </w:r>
    </w:p>
    <w:p w14:paraId="34E2C72E" w14:textId="77777777" w:rsidR="0016082A" w:rsidRPr="0016082A" w:rsidRDefault="0016082A" w:rsidP="0016082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</w:p>
    <w:p w14:paraId="7B0011F0" w14:textId="002A7FA6" w:rsidR="0016082A" w:rsidRPr="0016082A" w:rsidRDefault="0016082A" w:rsidP="0016082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p1 = </w:t>
      </w:r>
      <w:r w:rsidRPr="0016082A">
        <w:rPr>
          <w:rFonts w:ascii="Consolas" w:hAnsi="Consolas" w:cs="Consolas"/>
          <w:color w:val="0000FF"/>
          <w:sz w:val="22"/>
          <w:szCs w:val="22"/>
          <w:lang w:eastAsia="en-US"/>
        </w:rPr>
        <w:t>new</w:t>
      </w:r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</w:t>
      </w:r>
      <w:proofErr w:type="gramStart"/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>Player(</w:t>
      </w:r>
      <w:proofErr w:type="gramEnd"/>
      <w:r w:rsidR="00B21FD6">
        <w:rPr>
          <w:rFonts w:ascii="Consolas" w:hAnsi="Consolas" w:cs="Consolas"/>
          <w:color w:val="A31515"/>
          <w:sz w:val="22"/>
          <w:szCs w:val="22"/>
          <w:lang w:eastAsia="en-US"/>
        </w:rPr>
        <w:t>“</w:t>
      </w:r>
      <w:r w:rsidRPr="0016082A">
        <w:rPr>
          <w:rFonts w:ascii="Consolas" w:hAnsi="Consolas" w:cs="Consolas"/>
          <w:color w:val="A31515"/>
          <w:sz w:val="22"/>
          <w:szCs w:val="22"/>
          <w:lang w:eastAsia="en-US"/>
        </w:rPr>
        <w:t>Cobe</w:t>
      </w:r>
      <w:r w:rsidR="00B21FD6">
        <w:rPr>
          <w:rFonts w:ascii="Consolas" w:hAnsi="Consolas" w:cs="Consolas"/>
          <w:color w:val="A31515"/>
          <w:sz w:val="22"/>
          <w:szCs w:val="22"/>
          <w:lang w:eastAsia="en-US"/>
        </w:rPr>
        <w:t>”</w:t>
      </w:r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, </w:t>
      </w:r>
      <w:r w:rsidR="00B21FD6">
        <w:rPr>
          <w:rFonts w:ascii="Consolas" w:hAnsi="Consolas" w:cs="Consolas"/>
          <w:color w:val="A31515"/>
          <w:sz w:val="22"/>
          <w:szCs w:val="22"/>
          <w:lang w:eastAsia="en-US"/>
        </w:rPr>
        <w:t>“</w:t>
      </w:r>
      <w:proofErr w:type="spellStart"/>
      <w:r w:rsidRPr="0016082A">
        <w:rPr>
          <w:rFonts w:ascii="Consolas" w:hAnsi="Consolas" w:cs="Consolas"/>
          <w:color w:val="A31515"/>
          <w:sz w:val="22"/>
          <w:szCs w:val="22"/>
          <w:lang w:eastAsia="en-US"/>
        </w:rPr>
        <w:t>Laykers</w:t>
      </w:r>
      <w:proofErr w:type="spellEnd"/>
      <w:r w:rsidR="00B21FD6">
        <w:rPr>
          <w:rFonts w:ascii="Consolas" w:hAnsi="Consolas" w:cs="Consolas"/>
          <w:color w:val="A31515"/>
          <w:sz w:val="22"/>
          <w:szCs w:val="22"/>
          <w:lang w:eastAsia="en-US"/>
        </w:rPr>
        <w:t>”</w:t>
      </w:r>
      <w:r w:rsidRPr="0016082A">
        <w:rPr>
          <w:rFonts w:ascii="Consolas" w:hAnsi="Consolas" w:cs="Consolas"/>
          <w:color w:val="000000"/>
          <w:sz w:val="22"/>
          <w:szCs w:val="22"/>
          <w:lang w:eastAsia="en-US"/>
        </w:rPr>
        <w:t>);</w:t>
      </w:r>
    </w:p>
    <w:p w14:paraId="6E9E7159" w14:textId="4CBD2969" w:rsidR="00493422" w:rsidRPr="0016082A" w:rsidRDefault="0016082A" w:rsidP="0016082A">
      <w:pPr>
        <w:pStyle w:val="ListParagraph"/>
        <w:jc w:val="right"/>
        <w:rPr>
          <w:rFonts w:ascii="Times New Roman" w:eastAsia="Times New Roman" w:hAnsi="Times New Roman" w:cs="Times New Roman"/>
          <w:color w:val="000000"/>
          <w:sz w:val="32"/>
          <w:szCs w:val="36"/>
          <w:lang w:eastAsia="he-IL"/>
        </w:rPr>
      </w:pPr>
      <w:r w:rsidRPr="0016082A">
        <w:rPr>
          <w:rFonts w:ascii="Consolas" w:hAnsi="Consolas" w:cs="Consolas"/>
          <w:color w:val="000000"/>
        </w:rPr>
        <w:t xml:space="preserve">        p</w:t>
      </w:r>
      <w:proofErr w:type="gramStart"/>
      <w:r w:rsidRPr="0016082A">
        <w:rPr>
          <w:rFonts w:ascii="Consolas" w:hAnsi="Consolas" w:cs="Consolas"/>
          <w:color w:val="000000"/>
        </w:rPr>
        <w:t>1.show</w:t>
      </w:r>
      <w:proofErr w:type="gramEnd"/>
      <w:r w:rsidRPr="0016082A">
        <w:rPr>
          <w:rFonts w:ascii="Consolas" w:hAnsi="Consolas" w:cs="Consolas"/>
          <w:color w:val="000000"/>
        </w:rPr>
        <w:t>();</w:t>
      </w:r>
    </w:p>
    <w:p w14:paraId="7EF5D26C" w14:textId="77777777" w:rsidR="0016082A" w:rsidRDefault="0016082A" w:rsidP="00493422">
      <w:pPr>
        <w:pStyle w:val="ListParagraph"/>
        <w:jc w:val="right"/>
        <w:rPr>
          <w:rFonts w:ascii="Times New Roman" w:eastAsia="Times New Roman" w:hAnsi="Times New Roman" w:cs="Times New Roman"/>
          <w:color w:val="000000"/>
          <w:sz w:val="24"/>
          <w:szCs w:val="28"/>
          <w:rtl/>
          <w:lang w:eastAsia="he-IL"/>
        </w:rPr>
      </w:pPr>
    </w:p>
    <w:p w14:paraId="796A3DA7" w14:textId="12D22CE5" w:rsidR="00493422" w:rsidRPr="00493422" w:rsidRDefault="00493422" w:rsidP="00493422">
      <w:pPr>
        <w:bidi w:val="0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br w:type="page"/>
      </w:r>
    </w:p>
    <w:p w14:paraId="36B03B7A" w14:textId="77777777" w:rsidR="00202735" w:rsidRDefault="00202735" w:rsidP="00202735">
      <w:pPr>
        <w:rPr>
          <w:rtl/>
        </w:rPr>
      </w:pPr>
    </w:p>
    <w:p w14:paraId="21E6833A" w14:textId="4D65068B" w:rsidR="00202735" w:rsidRPr="00B21FD6" w:rsidRDefault="0016082A" w:rsidP="00B21FD6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sz w:val="24"/>
          <w:szCs w:val="28"/>
          <w:rtl/>
          <w:lang w:eastAsia="he-IL"/>
        </w:rPr>
      </w:pPr>
      <w:r w:rsidRPr="00B21FD6"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 xml:space="preserve">כתוב פונקציה שמקבל </w:t>
      </w:r>
      <w:r w:rsidR="00B21FD6" w:rsidRPr="00B21FD6"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 xml:space="preserve">את אובייקט </w:t>
      </w:r>
      <w:r w:rsidR="00B21FD6" w:rsidRPr="00B21FD6">
        <w:rPr>
          <w:rFonts w:ascii="Times New Roman" w:eastAsia="Times New Roman" w:hAnsi="Times New Roman" w:cs="Times New Roman"/>
          <w:color w:val="000000"/>
          <w:sz w:val="24"/>
          <w:szCs w:val="28"/>
          <w:lang w:eastAsia="he-IL"/>
        </w:rPr>
        <w:t>players</w:t>
      </w:r>
      <w:r w:rsidR="00B21FD6" w:rsidRPr="00B21FD6"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 xml:space="preserve"> ושם של קבוצה ומחזירה את כמות השחקנים באותה הקבוצה.</w:t>
      </w:r>
      <w:r w:rsidR="00B21FD6">
        <w:rPr>
          <w:rFonts w:ascii="Times New Roman" w:eastAsia="Times New Roman" w:hAnsi="Times New Roman" w:cs="Times New Roman" w:hint="cs"/>
          <w:color w:val="000000"/>
          <w:sz w:val="24"/>
          <w:szCs w:val="28"/>
          <w:rtl/>
          <w:lang w:eastAsia="he-IL"/>
        </w:rPr>
        <w:t xml:space="preserve"> </w:t>
      </w:r>
      <w:r w:rsidR="00B21FD6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val="en-GB" w:eastAsia="he-IL"/>
        </w:rPr>
        <w:t>(3 נק)</w:t>
      </w:r>
    </w:p>
    <w:p w14:paraId="73C18872" w14:textId="77777777" w:rsidR="00B21FD6" w:rsidRPr="0016082A" w:rsidRDefault="00B21FD6" w:rsidP="0016082A">
      <w:pPr>
        <w:ind w:left="450"/>
        <w:rPr>
          <w:rFonts w:asciiTheme="majorBidi" w:hAnsiTheme="majorBidi" w:cstheme="majorBidi"/>
          <w:sz w:val="36"/>
          <w:szCs w:val="36"/>
          <w:rtl/>
        </w:rPr>
      </w:pPr>
    </w:p>
    <w:p w14:paraId="7D2DF4B5" w14:textId="77777777" w:rsidR="0016082A" w:rsidRPr="0016082A" w:rsidRDefault="0016082A" w:rsidP="0016082A">
      <w:pPr>
        <w:autoSpaceDE w:val="0"/>
        <w:autoSpaceDN w:val="0"/>
        <w:bidi w:val="0"/>
        <w:adjustRightInd w:val="0"/>
        <w:ind w:left="450"/>
        <w:rPr>
          <w:rFonts w:ascii="Consolas" w:hAnsi="Consolas" w:cs="Consolas"/>
          <w:color w:val="000000"/>
          <w:sz w:val="22"/>
          <w:szCs w:val="22"/>
        </w:rPr>
      </w:pPr>
      <w:r w:rsidRPr="0016082A">
        <w:rPr>
          <w:rFonts w:ascii="Consolas" w:hAnsi="Consolas" w:cs="Consolas"/>
          <w:color w:val="000000"/>
          <w:sz w:val="22"/>
          <w:szCs w:val="22"/>
        </w:rPr>
        <w:t xml:space="preserve">        players = {</w:t>
      </w:r>
    </w:p>
    <w:p w14:paraId="6711CAB3" w14:textId="24454EDA" w:rsidR="0016082A" w:rsidRPr="0016082A" w:rsidRDefault="0016082A" w:rsidP="0016082A">
      <w:pPr>
        <w:autoSpaceDE w:val="0"/>
        <w:autoSpaceDN w:val="0"/>
        <w:bidi w:val="0"/>
        <w:adjustRightInd w:val="0"/>
        <w:ind w:left="450"/>
        <w:rPr>
          <w:rFonts w:ascii="Consolas" w:hAnsi="Consolas" w:cs="Consolas"/>
          <w:color w:val="000000"/>
          <w:sz w:val="22"/>
          <w:szCs w:val="22"/>
        </w:rPr>
      </w:pPr>
      <w:r w:rsidRPr="0016082A">
        <w:rPr>
          <w:rFonts w:ascii="Consolas" w:hAnsi="Consolas" w:cs="Consolas"/>
          <w:color w:val="000000"/>
          <w:sz w:val="22"/>
          <w:szCs w:val="22"/>
        </w:rPr>
        <w:t xml:space="preserve">            </w:t>
      </w:r>
      <w:r w:rsidR="00B21FD6">
        <w:rPr>
          <w:rFonts w:ascii="Consolas" w:hAnsi="Consolas" w:cs="Consolas"/>
          <w:color w:val="A31515"/>
          <w:sz w:val="22"/>
          <w:szCs w:val="22"/>
        </w:rPr>
        <w:t>“</w:t>
      </w:r>
      <w:proofErr w:type="spellStart"/>
      <w:r w:rsidRPr="0016082A">
        <w:rPr>
          <w:rFonts w:ascii="Consolas" w:hAnsi="Consolas" w:cs="Consolas"/>
          <w:color w:val="A31515"/>
          <w:sz w:val="22"/>
          <w:szCs w:val="22"/>
        </w:rPr>
        <w:t>cobe</w:t>
      </w:r>
      <w:proofErr w:type="spellEnd"/>
      <w:r w:rsidR="00B21FD6">
        <w:rPr>
          <w:rFonts w:ascii="Consolas" w:hAnsi="Consolas" w:cs="Consolas"/>
          <w:color w:val="A31515"/>
          <w:sz w:val="22"/>
          <w:szCs w:val="22"/>
        </w:rPr>
        <w:t>”</w:t>
      </w:r>
      <w:r w:rsidRPr="0016082A">
        <w:rPr>
          <w:rFonts w:ascii="Consolas" w:hAnsi="Consolas" w:cs="Consolas"/>
          <w:color w:val="000000"/>
          <w:sz w:val="22"/>
          <w:szCs w:val="22"/>
        </w:rPr>
        <w:t>: {</w:t>
      </w:r>
    </w:p>
    <w:p w14:paraId="309A141D" w14:textId="6B0D0DFB" w:rsidR="0016082A" w:rsidRPr="0016082A" w:rsidRDefault="0016082A" w:rsidP="0016082A">
      <w:pPr>
        <w:autoSpaceDE w:val="0"/>
        <w:autoSpaceDN w:val="0"/>
        <w:bidi w:val="0"/>
        <w:adjustRightInd w:val="0"/>
        <w:ind w:left="450"/>
        <w:rPr>
          <w:rFonts w:ascii="Consolas" w:hAnsi="Consolas" w:cs="Consolas"/>
          <w:color w:val="000000"/>
          <w:sz w:val="22"/>
          <w:szCs w:val="22"/>
        </w:rPr>
      </w:pPr>
      <w:r w:rsidRPr="0016082A">
        <w:rPr>
          <w:rFonts w:ascii="Consolas" w:hAnsi="Consolas" w:cs="Consolas"/>
          <w:color w:val="000000"/>
          <w:sz w:val="22"/>
          <w:szCs w:val="22"/>
        </w:rPr>
        <w:t xml:space="preserve">                team: </w:t>
      </w:r>
      <w:r w:rsidR="00B21FD6">
        <w:rPr>
          <w:rFonts w:ascii="Consolas" w:hAnsi="Consolas" w:cs="Consolas"/>
          <w:color w:val="A31515"/>
          <w:sz w:val="22"/>
          <w:szCs w:val="22"/>
        </w:rPr>
        <w:t>“</w:t>
      </w:r>
      <w:r w:rsidRPr="0016082A">
        <w:rPr>
          <w:rFonts w:ascii="Consolas" w:hAnsi="Consolas" w:cs="Consolas"/>
          <w:color w:val="A31515"/>
          <w:sz w:val="22"/>
          <w:szCs w:val="22"/>
        </w:rPr>
        <w:t xml:space="preserve">L.A. </w:t>
      </w:r>
      <w:proofErr w:type="spellStart"/>
      <w:r w:rsidRPr="0016082A">
        <w:rPr>
          <w:rFonts w:ascii="Consolas" w:hAnsi="Consolas" w:cs="Consolas"/>
          <w:color w:val="A31515"/>
          <w:sz w:val="22"/>
          <w:szCs w:val="22"/>
        </w:rPr>
        <w:t>laykers</w:t>
      </w:r>
      <w:proofErr w:type="spellEnd"/>
      <w:r w:rsidR="00B21FD6">
        <w:rPr>
          <w:rFonts w:ascii="Consolas" w:hAnsi="Consolas" w:cs="Consolas"/>
          <w:color w:val="A31515"/>
          <w:sz w:val="22"/>
          <w:szCs w:val="22"/>
        </w:rPr>
        <w:t>”</w:t>
      </w:r>
    </w:p>
    <w:p w14:paraId="22026345" w14:textId="77777777" w:rsidR="0016082A" w:rsidRPr="0016082A" w:rsidRDefault="0016082A" w:rsidP="0016082A">
      <w:pPr>
        <w:autoSpaceDE w:val="0"/>
        <w:autoSpaceDN w:val="0"/>
        <w:bidi w:val="0"/>
        <w:adjustRightInd w:val="0"/>
        <w:ind w:left="450"/>
        <w:rPr>
          <w:rFonts w:ascii="Consolas" w:hAnsi="Consolas" w:cs="Consolas"/>
          <w:color w:val="000000"/>
          <w:sz w:val="22"/>
          <w:szCs w:val="22"/>
        </w:rPr>
      </w:pPr>
      <w:r w:rsidRPr="0016082A">
        <w:rPr>
          <w:rFonts w:ascii="Consolas" w:hAnsi="Consolas" w:cs="Consolas"/>
          <w:color w:val="000000"/>
          <w:sz w:val="22"/>
          <w:szCs w:val="22"/>
        </w:rPr>
        <w:t xml:space="preserve">            },</w:t>
      </w:r>
    </w:p>
    <w:p w14:paraId="50A71386" w14:textId="49374AD3" w:rsidR="0016082A" w:rsidRPr="0016082A" w:rsidRDefault="0016082A" w:rsidP="0016082A">
      <w:pPr>
        <w:autoSpaceDE w:val="0"/>
        <w:autoSpaceDN w:val="0"/>
        <w:bidi w:val="0"/>
        <w:adjustRightInd w:val="0"/>
        <w:ind w:left="450"/>
        <w:rPr>
          <w:rFonts w:ascii="Consolas" w:hAnsi="Consolas" w:cs="Consolas"/>
          <w:color w:val="000000"/>
          <w:sz w:val="22"/>
          <w:szCs w:val="22"/>
        </w:rPr>
      </w:pPr>
      <w:r w:rsidRPr="0016082A">
        <w:rPr>
          <w:rFonts w:ascii="Consolas" w:hAnsi="Consolas" w:cs="Consolas"/>
          <w:color w:val="000000"/>
          <w:sz w:val="22"/>
          <w:szCs w:val="22"/>
        </w:rPr>
        <w:t xml:space="preserve">            </w:t>
      </w:r>
      <w:r w:rsidR="00B21FD6">
        <w:rPr>
          <w:rFonts w:ascii="Consolas" w:hAnsi="Consolas" w:cs="Consolas"/>
          <w:color w:val="A31515"/>
          <w:sz w:val="22"/>
          <w:szCs w:val="22"/>
        </w:rPr>
        <w:t>“</w:t>
      </w:r>
      <w:proofErr w:type="spellStart"/>
      <w:r w:rsidRPr="0016082A">
        <w:rPr>
          <w:rFonts w:ascii="Consolas" w:hAnsi="Consolas" w:cs="Consolas"/>
          <w:color w:val="A31515"/>
          <w:sz w:val="22"/>
          <w:szCs w:val="22"/>
        </w:rPr>
        <w:t>carim</w:t>
      </w:r>
      <w:proofErr w:type="spellEnd"/>
      <w:r w:rsidR="00B21FD6">
        <w:rPr>
          <w:rFonts w:ascii="Consolas" w:hAnsi="Consolas" w:cs="Consolas"/>
          <w:color w:val="A31515"/>
          <w:sz w:val="22"/>
          <w:szCs w:val="22"/>
        </w:rPr>
        <w:t>”</w:t>
      </w:r>
      <w:r w:rsidRPr="0016082A">
        <w:rPr>
          <w:rFonts w:ascii="Consolas" w:hAnsi="Consolas" w:cs="Consolas"/>
          <w:color w:val="000000"/>
          <w:sz w:val="22"/>
          <w:szCs w:val="22"/>
        </w:rPr>
        <w:t>: {</w:t>
      </w:r>
    </w:p>
    <w:p w14:paraId="34A4E421" w14:textId="0667FEAA" w:rsidR="0016082A" w:rsidRPr="0016082A" w:rsidRDefault="0016082A" w:rsidP="0016082A">
      <w:pPr>
        <w:autoSpaceDE w:val="0"/>
        <w:autoSpaceDN w:val="0"/>
        <w:bidi w:val="0"/>
        <w:adjustRightInd w:val="0"/>
        <w:ind w:left="450"/>
        <w:rPr>
          <w:rFonts w:ascii="Consolas" w:hAnsi="Consolas" w:cs="Consolas"/>
          <w:color w:val="000000"/>
          <w:sz w:val="22"/>
          <w:szCs w:val="22"/>
        </w:rPr>
      </w:pPr>
      <w:r w:rsidRPr="0016082A">
        <w:rPr>
          <w:rFonts w:ascii="Consolas" w:hAnsi="Consolas" w:cs="Consolas"/>
          <w:color w:val="000000"/>
          <w:sz w:val="22"/>
          <w:szCs w:val="22"/>
        </w:rPr>
        <w:t xml:space="preserve">                team: </w:t>
      </w:r>
      <w:r w:rsidR="00B21FD6">
        <w:rPr>
          <w:rFonts w:ascii="Consolas" w:hAnsi="Consolas" w:cs="Consolas"/>
          <w:color w:val="A31515"/>
          <w:sz w:val="22"/>
          <w:szCs w:val="22"/>
        </w:rPr>
        <w:t>“</w:t>
      </w:r>
      <w:r w:rsidRPr="0016082A">
        <w:rPr>
          <w:rFonts w:ascii="Consolas" w:hAnsi="Consolas" w:cs="Consolas"/>
          <w:color w:val="A31515"/>
          <w:sz w:val="22"/>
          <w:szCs w:val="22"/>
        </w:rPr>
        <w:t xml:space="preserve">L.A. </w:t>
      </w:r>
      <w:proofErr w:type="spellStart"/>
      <w:r w:rsidRPr="0016082A">
        <w:rPr>
          <w:rFonts w:ascii="Consolas" w:hAnsi="Consolas" w:cs="Consolas"/>
          <w:color w:val="A31515"/>
          <w:sz w:val="22"/>
          <w:szCs w:val="22"/>
        </w:rPr>
        <w:t>laykers</w:t>
      </w:r>
      <w:proofErr w:type="spellEnd"/>
      <w:r w:rsidR="00B21FD6">
        <w:rPr>
          <w:rFonts w:ascii="Consolas" w:hAnsi="Consolas" w:cs="Consolas"/>
          <w:color w:val="A31515"/>
          <w:sz w:val="22"/>
          <w:szCs w:val="22"/>
        </w:rPr>
        <w:t>”</w:t>
      </w:r>
    </w:p>
    <w:p w14:paraId="34D0A7C5" w14:textId="77777777" w:rsidR="0016082A" w:rsidRPr="0016082A" w:rsidRDefault="0016082A" w:rsidP="0016082A">
      <w:pPr>
        <w:autoSpaceDE w:val="0"/>
        <w:autoSpaceDN w:val="0"/>
        <w:bidi w:val="0"/>
        <w:adjustRightInd w:val="0"/>
        <w:ind w:left="450"/>
        <w:rPr>
          <w:rFonts w:ascii="Consolas" w:hAnsi="Consolas" w:cs="Consolas"/>
          <w:color w:val="000000"/>
          <w:sz w:val="22"/>
          <w:szCs w:val="22"/>
        </w:rPr>
      </w:pPr>
      <w:r w:rsidRPr="0016082A">
        <w:rPr>
          <w:rFonts w:ascii="Consolas" w:hAnsi="Consolas" w:cs="Consolas"/>
          <w:color w:val="000000"/>
          <w:sz w:val="22"/>
          <w:szCs w:val="22"/>
        </w:rPr>
        <w:t xml:space="preserve">            },</w:t>
      </w:r>
    </w:p>
    <w:p w14:paraId="43C10BFB" w14:textId="43631E48" w:rsidR="0016082A" w:rsidRPr="0016082A" w:rsidRDefault="0016082A" w:rsidP="0016082A">
      <w:pPr>
        <w:autoSpaceDE w:val="0"/>
        <w:autoSpaceDN w:val="0"/>
        <w:bidi w:val="0"/>
        <w:adjustRightInd w:val="0"/>
        <w:ind w:left="450"/>
        <w:rPr>
          <w:rFonts w:ascii="Consolas" w:hAnsi="Consolas" w:cs="Consolas"/>
          <w:color w:val="000000"/>
          <w:sz w:val="22"/>
          <w:szCs w:val="22"/>
        </w:rPr>
      </w:pPr>
      <w:r w:rsidRPr="0016082A">
        <w:rPr>
          <w:rFonts w:ascii="Consolas" w:hAnsi="Consolas" w:cs="Consolas"/>
          <w:color w:val="000000"/>
          <w:sz w:val="22"/>
          <w:szCs w:val="22"/>
        </w:rPr>
        <w:t xml:space="preserve">            </w:t>
      </w:r>
      <w:r w:rsidR="00B21FD6">
        <w:rPr>
          <w:rFonts w:ascii="Consolas" w:hAnsi="Consolas" w:cs="Consolas"/>
          <w:color w:val="A31515"/>
          <w:sz w:val="22"/>
          <w:szCs w:val="22"/>
        </w:rPr>
        <w:t>“</w:t>
      </w:r>
      <w:proofErr w:type="spellStart"/>
      <w:r w:rsidRPr="0016082A">
        <w:rPr>
          <w:rFonts w:ascii="Consolas" w:hAnsi="Consolas" w:cs="Consolas"/>
          <w:color w:val="A31515"/>
          <w:sz w:val="22"/>
          <w:szCs w:val="22"/>
        </w:rPr>
        <w:t>mikel</w:t>
      </w:r>
      <w:proofErr w:type="spellEnd"/>
      <w:r w:rsidR="00B21FD6">
        <w:rPr>
          <w:rFonts w:ascii="Consolas" w:hAnsi="Consolas" w:cs="Consolas"/>
          <w:color w:val="A31515"/>
          <w:sz w:val="22"/>
          <w:szCs w:val="22"/>
        </w:rPr>
        <w:t>”</w:t>
      </w:r>
      <w:r w:rsidRPr="0016082A">
        <w:rPr>
          <w:rFonts w:ascii="Consolas" w:hAnsi="Consolas" w:cs="Consolas"/>
          <w:color w:val="000000"/>
          <w:sz w:val="22"/>
          <w:szCs w:val="22"/>
        </w:rPr>
        <w:t>: {</w:t>
      </w:r>
    </w:p>
    <w:p w14:paraId="5FF566BC" w14:textId="351B17ED" w:rsidR="0016082A" w:rsidRPr="0016082A" w:rsidRDefault="0016082A" w:rsidP="0016082A">
      <w:pPr>
        <w:autoSpaceDE w:val="0"/>
        <w:autoSpaceDN w:val="0"/>
        <w:bidi w:val="0"/>
        <w:adjustRightInd w:val="0"/>
        <w:ind w:left="450"/>
        <w:rPr>
          <w:rFonts w:ascii="Consolas" w:hAnsi="Consolas" w:cs="Consolas"/>
          <w:color w:val="000000"/>
          <w:sz w:val="22"/>
          <w:szCs w:val="22"/>
        </w:rPr>
      </w:pPr>
      <w:r w:rsidRPr="0016082A">
        <w:rPr>
          <w:rFonts w:ascii="Consolas" w:hAnsi="Consolas" w:cs="Consolas"/>
          <w:color w:val="000000"/>
          <w:sz w:val="22"/>
          <w:szCs w:val="22"/>
        </w:rPr>
        <w:t xml:space="preserve">                team: </w:t>
      </w:r>
      <w:r w:rsidR="00B21FD6">
        <w:rPr>
          <w:rFonts w:ascii="Consolas" w:hAnsi="Consolas" w:cs="Consolas"/>
          <w:color w:val="A31515"/>
          <w:sz w:val="22"/>
          <w:szCs w:val="22"/>
        </w:rPr>
        <w:t>“</w:t>
      </w:r>
      <w:r w:rsidRPr="0016082A">
        <w:rPr>
          <w:rFonts w:ascii="Consolas" w:hAnsi="Consolas" w:cs="Consolas"/>
          <w:color w:val="A31515"/>
          <w:sz w:val="22"/>
          <w:szCs w:val="22"/>
        </w:rPr>
        <w:t>Chicago bulls</w:t>
      </w:r>
      <w:r w:rsidR="00B21FD6">
        <w:rPr>
          <w:rFonts w:ascii="Consolas" w:hAnsi="Consolas" w:cs="Consolas"/>
          <w:color w:val="A31515"/>
          <w:sz w:val="22"/>
          <w:szCs w:val="22"/>
        </w:rPr>
        <w:t>”</w:t>
      </w:r>
    </w:p>
    <w:p w14:paraId="6473303B" w14:textId="77777777" w:rsidR="0016082A" w:rsidRPr="0016082A" w:rsidRDefault="0016082A" w:rsidP="0016082A">
      <w:pPr>
        <w:autoSpaceDE w:val="0"/>
        <w:autoSpaceDN w:val="0"/>
        <w:bidi w:val="0"/>
        <w:adjustRightInd w:val="0"/>
        <w:ind w:left="450"/>
        <w:rPr>
          <w:rFonts w:ascii="Consolas" w:hAnsi="Consolas" w:cs="Consolas"/>
          <w:color w:val="000000"/>
          <w:sz w:val="22"/>
          <w:szCs w:val="22"/>
        </w:rPr>
      </w:pPr>
      <w:r w:rsidRPr="0016082A">
        <w:rPr>
          <w:rFonts w:ascii="Consolas" w:hAnsi="Consolas" w:cs="Consolas"/>
          <w:color w:val="000000"/>
          <w:sz w:val="22"/>
          <w:szCs w:val="22"/>
        </w:rPr>
        <w:t xml:space="preserve">            }</w:t>
      </w:r>
    </w:p>
    <w:p w14:paraId="184D728A" w14:textId="320E43E4" w:rsidR="00C270D4" w:rsidRPr="0016082A" w:rsidRDefault="0016082A" w:rsidP="0016082A">
      <w:pPr>
        <w:autoSpaceDE w:val="0"/>
        <w:autoSpaceDN w:val="0"/>
        <w:bidi w:val="0"/>
        <w:adjustRightInd w:val="0"/>
        <w:ind w:left="450"/>
        <w:rPr>
          <w:rFonts w:ascii="Consolas" w:hAnsi="Consolas" w:cs="Consolas"/>
          <w:color w:val="000000"/>
          <w:sz w:val="36"/>
          <w:szCs w:val="36"/>
          <w:shd w:val="clear" w:color="auto" w:fill="FFFFFF"/>
          <w:rtl/>
        </w:rPr>
      </w:pPr>
      <w:r w:rsidRPr="0016082A">
        <w:rPr>
          <w:rFonts w:ascii="Consolas" w:hAnsi="Consolas" w:cs="Consolas"/>
          <w:color w:val="000000"/>
          <w:sz w:val="22"/>
          <w:szCs w:val="22"/>
        </w:rPr>
        <w:t xml:space="preserve">        }</w:t>
      </w:r>
    </w:p>
    <w:p w14:paraId="3F03FEE8" w14:textId="1756E7B8" w:rsidR="00C270D4" w:rsidRDefault="00C270D4" w:rsidP="00C270D4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8"/>
          <w:shd w:val="clear" w:color="auto" w:fill="FFFFFF"/>
          <w:rtl/>
        </w:rPr>
      </w:pPr>
    </w:p>
    <w:p w14:paraId="34757E11" w14:textId="3BA5C633" w:rsidR="00B21FD6" w:rsidRPr="001F2752" w:rsidRDefault="00B21FD6" w:rsidP="00B21FD6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rtl/>
          <w:lang w:eastAsia="he-IL"/>
        </w:rPr>
      </w:pPr>
      <w:r w:rsidRPr="001F2752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מה יהיה הערך של משתנה </w:t>
      </w:r>
      <w:r w:rsidRPr="001F2752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 xml:space="preserve">K </w:t>
      </w:r>
      <w:r w:rsidRPr="001F2752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לאחר שניה אחת, 2 שניות, שלוש שניות?. (2 נק)</w:t>
      </w:r>
    </w:p>
    <w:p w14:paraId="569508E7" w14:textId="493B7A97" w:rsidR="00C270D4" w:rsidRPr="001F2752" w:rsidRDefault="00C270D4" w:rsidP="00B21FD6">
      <w:pPr>
        <w:rPr>
          <w:rFonts w:cs="David"/>
          <w:strike/>
          <w:sz w:val="22"/>
          <w:szCs w:val="22"/>
        </w:rPr>
      </w:pPr>
    </w:p>
    <w:p w14:paraId="09DAC402" w14:textId="6B71A561" w:rsidR="00B21FD6" w:rsidRPr="001F2752" w:rsidRDefault="00B21FD6" w:rsidP="00B21FD6">
      <w:pPr>
        <w:jc w:val="right"/>
        <w:rPr>
          <w:rFonts w:cs="David"/>
          <w:strike/>
          <w:sz w:val="22"/>
          <w:szCs w:val="22"/>
          <w:rtl/>
        </w:rPr>
      </w:pPr>
    </w:p>
    <w:p w14:paraId="4F5E92FB" w14:textId="77777777" w:rsidR="00B21FD6" w:rsidRPr="00245D05" w:rsidRDefault="00B21FD6" w:rsidP="00B21FD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k = 0;</w:t>
      </w:r>
    </w:p>
    <w:p w14:paraId="7A398BE2" w14:textId="77777777" w:rsidR="00B21FD6" w:rsidRPr="00245D05" w:rsidRDefault="00B21FD6" w:rsidP="00B21FD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</w:t>
      </w:r>
      <w:r w:rsidRPr="00245D05">
        <w:rPr>
          <w:rFonts w:ascii="Consolas" w:hAnsi="Consolas" w:cs="Consolas"/>
          <w:color w:val="0000FF"/>
          <w:sz w:val="22"/>
          <w:szCs w:val="22"/>
          <w:lang w:eastAsia="en-US"/>
        </w:rPr>
        <w:t>for</w:t>
      </w:r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(</w:t>
      </w:r>
      <w:r w:rsidRPr="00245D05">
        <w:rPr>
          <w:rFonts w:ascii="Consolas" w:hAnsi="Consolas" w:cs="Consolas"/>
          <w:color w:val="0000FF"/>
          <w:sz w:val="22"/>
          <w:szCs w:val="22"/>
          <w:lang w:eastAsia="en-US"/>
        </w:rPr>
        <w:t>var</w:t>
      </w:r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</w:t>
      </w:r>
      <w:proofErr w:type="spellStart"/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>i</w:t>
      </w:r>
      <w:proofErr w:type="spellEnd"/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= 0; </w:t>
      </w:r>
      <w:proofErr w:type="spellStart"/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>i</w:t>
      </w:r>
      <w:proofErr w:type="spellEnd"/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&lt; 3; </w:t>
      </w:r>
      <w:proofErr w:type="spellStart"/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>i</w:t>
      </w:r>
      <w:proofErr w:type="spellEnd"/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>++) {</w:t>
      </w:r>
    </w:p>
    <w:p w14:paraId="0CB8621A" w14:textId="77777777" w:rsidR="00B21FD6" w:rsidRPr="00245D05" w:rsidRDefault="00B21FD6" w:rsidP="00B21FD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</w:t>
      </w:r>
      <w:proofErr w:type="spellStart"/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>setInterval</w:t>
      </w:r>
      <w:proofErr w:type="spellEnd"/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>(</w:t>
      </w:r>
      <w:r w:rsidRPr="00245D05">
        <w:rPr>
          <w:rFonts w:ascii="Consolas" w:hAnsi="Consolas" w:cs="Consolas"/>
          <w:color w:val="A31515"/>
          <w:sz w:val="22"/>
          <w:szCs w:val="22"/>
          <w:lang w:eastAsia="en-US"/>
        </w:rPr>
        <w:t>"f1()"</w:t>
      </w:r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>, 1000);</w:t>
      </w:r>
    </w:p>
    <w:p w14:paraId="189842CF" w14:textId="77777777" w:rsidR="00B21FD6" w:rsidRPr="00245D05" w:rsidRDefault="00B21FD6" w:rsidP="00B21FD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}</w:t>
      </w:r>
    </w:p>
    <w:p w14:paraId="2447BDFE" w14:textId="77777777" w:rsidR="00B21FD6" w:rsidRPr="00245D05" w:rsidRDefault="00B21FD6" w:rsidP="00B21FD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</w:p>
    <w:p w14:paraId="6F5074FD" w14:textId="77777777" w:rsidR="00B21FD6" w:rsidRPr="00245D05" w:rsidRDefault="00B21FD6" w:rsidP="00B21FD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</w:t>
      </w:r>
      <w:r w:rsidRPr="00245D05">
        <w:rPr>
          <w:rFonts w:ascii="Consolas" w:hAnsi="Consolas" w:cs="Consolas"/>
          <w:color w:val="0000FF"/>
          <w:sz w:val="22"/>
          <w:szCs w:val="22"/>
          <w:lang w:eastAsia="en-US"/>
        </w:rPr>
        <w:t>function</w:t>
      </w:r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f1() {</w:t>
      </w:r>
    </w:p>
    <w:p w14:paraId="7CA50531" w14:textId="77777777" w:rsidR="00B21FD6" w:rsidRPr="00245D05" w:rsidRDefault="00B21FD6" w:rsidP="00B21FD6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2"/>
          <w:szCs w:val="22"/>
          <w:lang w:eastAsia="en-US"/>
        </w:rPr>
      </w:pPr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    k++;</w:t>
      </w:r>
    </w:p>
    <w:p w14:paraId="01E2629E" w14:textId="61C52F98" w:rsidR="00B21FD6" w:rsidRPr="00245D05" w:rsidRDefault="00B21FD6" w:rsidP="00B21FD6">
      <w:pPr>
        <w:jc w:val="right"/>
        <w:rPr>
          <w:rFonts w:cs="David"/>
          <w:sz w:val="28"/>
          <w:rtl/>
        </w:rPr>
      </w:pPr>
      <w:r w:rsidRPr="00245D05">
        <w:rPr>
          <w:rFonts w:ascii="Consolas" w:hAnsi="Consolas" w:cs="Consolas"/>
          <w:color w:val="000000"/>
          <w:sz w:val="22"/>
          <w:szCs w:val="22"/>
          <w:lang w:eastAsia="en-US"/>
        </w:rPr>
        <w:t xml:space="preserve">        }</w:t>
      </w:r>
    </w:p>
    <w:p w14:paraId="1791B9DB" w14:textId="5516CDF8" w:rsidR="00625486" w:rsidRPr="001F2752" w:rsidRDefault="00625486" w:rsidP="00CD0715">
      <w:pPr>
        <w:rPr>
          <w:rFonts w:cs="David"/>
          <w:strike/>
          <w:sz w:val="22"/>
          <w:szCs w:val="22"/>
          <w:rtl/>
        </w:rPr>
      </w:pPr>
    </w:p>
    <w:p w14:paraId="66E88480" w14:textId="77777777" w:rsidR="00B21FD6" w:rsidRDefault="00B21FD6" w:rsidP="00CD0715">
      <w:pPr>
        <w:rPr>
          <w:rFonts w:cs="David"/>
          <w:sz w:val="22"/>
          <w:szCs w:val="22"/>
          <w:rtl/>
        </w:rPr>
      </w:pPr>
    </w:p>
    <w:p w14:paraId="4C93D65B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5E934C0E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031C8C15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7936ABA9" w14:textId="77777777" w:rsidR="00901D5A" w:rsidRDefault="00901D5A" w:rsidP="00CD0715">
      <w:pPr>
        <w:rPr>
          <w:rFonts w:cs="David"/>
          <w:sz w:val="22"/>
          <w:szCs w:val="22"/>
          <w:rtl/>
        </w:rPr>
      </w:pPr>
    </w:p>
    <w:p w14:paraId="41646EC7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44FAA6ED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5EE2BBBF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  <w:r w:rsidRPr="00D9597F">
        <w:rPr>
          <w:rFonts w:asciiTheme="majorBidi" w:eastAsiaTheme="minorHAnsi" w:hAnsiTheme="majorBidi" w:cstheme="majorBidi" w:hint="cs"/>
          <w:sz w:val="28"/>
          <w:rtl/>
          <w:lang w:eastAsia="en-US"/>
        </w:rPr>
        <w:t>בהצלחה!!!</w:t>
      </w:r>
    </w:p>
    <w:p w14:paraId="3B496C92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</w:p>
    <w:p w14:paraId="0AD7033F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  <w:r w:rsidRPr="00D9597F">
        <w:rPr>
          <w:rFonts w:asciiTheme="majorBidi" w:eastAsiaTheme="minorHAnsi" w:hAnsiTheme="majorBidi" w:cstheme="majorBidi" w:hint="cs"/>
          <w:sz w:val="28"/>
          <w:rtl/>
          <w:lang w:eastAsia="en-US"/>
        </w:rPr>
        <w:t>בני</w:t>
      </w:r>
      <w:r w:rsidR="00D051CA">
        <w:rPr>
          <w:rFonts w:asciiTheme="majorBidi" w:eastAsiaTheme="minorHAnsi" w:hAnsiTheme="majorBidi" w:cstheme="majorBidi"/>
          <w:sz w:val="28"/>
          <w:lang w:eastAsia="en-US"/>
        </w:rPr>
        <w:t xml:space="preserve"> </w:t>
      </w:r>
      <w:r w:rsidR="002955DE">
        <w:rPr>
          <w:rFonts w:asciiTheme="majorBidi" w:eastAsiaTheme="minorHAnsi" w:hAnsiTheme="majorBidi" w:cstheme="majorBidi" w:hint="cs"/>
          <w:sz w:val="28"/>
          <w:rtl/>
          <w:lang w:eastAsia="en-US"/>
        </w:rPr>
        <w:t>וענת</w:t>
      </w:r>
    </w:p>
    <w:sectPr w:rsidR="004930D6" w:rsidRPr="00D9597F" w:rsidSect="009C33A1">
      <w:headerReference w:type="default" r:id="rId9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181F10" w14:textId="77777777" w:rsidR="00433B5F" w:rsidRDefault="00433B5F">
      <w:r>
        <w:separator/>
      </w:r>
    </w:p>
  </w:endnote>
  <w:endnote w:type="continuationSeparator" w:id="0">
    <w:p w14:paraId="3B9AF551" w14:textId="77777777" w:rsidR="00433B5F" w:rsidRDefault="00433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7D799F" w14:textId="77777777" w:rsidR="00433B5F" w:rsidRDefault="00433B5F">
      <w:r>
        <w:separator/>
      </w:r>
    </w:p>
  </w:footnote>
  <w:footnote w:type="continuationSeparator" w:id="0">
    <w:p w14:paraId="26E949A7" w14:textId="77777777" w:rsidR="00433B5F" w:rsidRDefault="00433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FB4D77" w14:textId="77777777" w:rsidR="0074662F" w:rsidRDefault="0074662F" w:rsidP="00046A68">
    <w:pPr>
      <w:pStyle w:val="Header"/>
      <w:jc w:val="right"/>
      <w:rPr>
        <w:rtl/>
      </w:rPr>
    </w:pPr>
  </w:p>
  <w:p w14:paraId="02D7BEB4" w14:textId="77777777" w:rsidR="0074662F" w:rsidRDefault="0074662F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E3AFE"/>
    <w:multiLevelType w:val="hybridMultilevel"/>
    <w:tmpl w:val="AEEC46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894088"/>
    <w:multiLevelType w:val="hybridMultilevel"/>
    <w:tmpl w:val="ED30E4C8"/>
    <w:lvl w:ilvl="0" w:tplc="8DD0EA02">
      <w:start w:val="1"/>
      <w:numFmt w:val="hebrew1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14244F"/>
    <w:multiLevelType w:val="hybridMultilevel"/>
    <w:tmpl w:val="5FF82E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3F67F5"/>
    <w:multiLevelType w:val="hybridMultilevel"/>
    <w:tmpl w:val="A5E4BE7E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945D6"/>
    <w:multiLevelType w:val="hybridMultilevel"/>
    <w:tmpl w:val="D72E9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7128BB"/>
    <w:multiLevelType w:val="hybridMultilevel"/>
    <w:tmpl w:val="ED30E4C8"/>
    <w:lvl w:ilvl="0" w:tplc="8DD0EA02">
      <w:start w:val="1"/>
      <w:numFmt w:val="hebrew1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F716DF"/>
    <w:multiLevelType w:val="hybridMultilevel"/>
    <w:tmpl w:val="A0DEF65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106E6"/>
    <w:multiLevelType w:val="hybridMultilevel"/>
    <w:tmpl w:val="8C087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2570C"/>
    <w:multiLevelType w:val="hybridMultilevel"/>
    <w:tmpl w:val="4FA29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BD57E8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132FB5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2" w15:restartNumberingAfterBreak="0">
    <w:nsid w:val="515B534E"/>
    <w:multiLevelType w:val="hybridMultilevel"/>
    <w:tmpl w:val="0EF2B43E"/>
    <w:lvl w:ilvl="0" w:tplc="B35E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2960BD"/>
    <w:multiLevelType w:val="hybridMultilevel"/>
    <w:tmpl w:val="E776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E52D55"/>
    <w:multiLevelType w:val="hybridMultilevel"/>
    <w:tmpl w:val="EE443996"/>
    <w:lvl w:ilvl="0" w:tplc="DEAE7528">
      <w:start w:val="1"/>
      <w:numFmt w:val="hebrew1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663013AF"/>
    <w:multiLevelType w:val="hybridMultilevel"/>
    <w:tmpl w:val="A0DEF65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7506B0"/>
    <w:multiLevelType w:val="hybridMultilevel"/>
    <w:tmpl w:val="8200A27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892634">
    <w:abstractNumId w:val="11"/>
  </w:num>
  <w:num w:numId="2" w16cid:durableId="14691506">
    <w:abstractNumId w:val="0"/>
  </w:num>
  <w:num w:numId="3" w16cid:durableId="285085812">
    <w:abstractNumId w:val="4"/>
  </w:num>
  <w:num w:numId="4" w16cid:durableId="1428768269">
    <w:abstractNumId w:val="7"/>
  </w:num>
  <w:num w:numId="5" w16cid:durableId="273831632">
    <w:abstractNumId w:val="9"/>
  </w:num>
  <w:num w:numId="6" w16cid:durableId="1377002486">
    <w:abstractNumId w:val="10"/>
  </w:num>
  <w:num w:numId="7" w16cid:durableId="646519956">
    <w:abstractNumId w:val="13"/>
  </w:num>
  <w:num w:numId="8" w16cid:durableId="869804643">
    <w:abstractNumId w:val="16"/>
  </w:num>
  <w:num w:numId="9" w16cid:durableId="2052876869">
    <w:abstractNumId w:val="12"/>
  </w:num>
  <w:num w:numId="10" w16cid:durableId="2108042344">
    <w:abstractNumId w:val="14"/>
  </w:num>
  <w:num w:numId="11" w16cid:durableId="202257880">
    <w:abstractNumId w:val="6"/>
  </w:num>
  <w:num w:numId="12" w16cid:durableId="700010570">
    <w:abstractNumId w:val="2"/>
  </w:num>
  <w:num w:numId="13" w16cid:durableId="1608660890">
    <w:abstractNumId w:val="8"/>
  </w:num>
  <w:num w:numId="14" w16cid:durableId="1308896410">
    <w:abstractNumId w:val="15"/>
  </w:num>
  <w:num w:numId="15" w16cid:durableId="782726437">
    <w:abstractNumId w:val="3"/>
  </w:num>
  <w:num w:numId="16" w16cid:durableId="1774783749">
    <w:abstractNumId w:val="1"/>
  </w:num>
  <w:num w:numId="17" w16cid:durableId="4251582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9E"/>
    <w:rsid w:val="00016549"/>
    <w:rsid w:val="00031A73"/>
    <w:rsid w:val="00046A68"/>
    <w:rsid w:val="0005571C"/>
    <w:rsid w:val="00055994"/>
    <w:rsid w:val="0009059E"/>
    <w:rsid w:val="000A3D54"/>
    <w:rsid w:val="000C0BC6"/>
    <w:rsid w:val="000C50DF"/>
    <w:rsid w:val="000E3AF7"/>
    <w:rsid w:val="000F7D45"/>
    <w:rsid w:val="00113449"/>
    <w:rsid w:val="001262C8"/>
    <w:rsid w:val="001344A7"/>
    <w:rsid w:val="00135684"/>
    <w:rsid w:val="00144527"/>
    <w:rsid w:val="00147113"/>
    <w:rsid w:val="0016082A"/>
    <w:rsid w:val="00165825"/>
    <w:rsid w:val="0016692B"/>
    <w:rsid w:val="001701D0"/>
    <w:rsid w:val="00181C0C"/>
    <w:rsid w:val="00181E92"/>
    <w:rsid w:val="00193642"/>
    <w:rsid w:val="001A6E3C"/>
    <w:rsid w:val="001B37B2"/>
    <w:rsid w:val="001F03C3"/>
    <w:rsid w:val="001F2752"/>
    <w:rsid w:val="00202735"/>
    <w:rsid w:val="002035E3"/>
    <w:rsid w:val="00205275"/>
    <w:rsid w:val="0020688C"/>
    <w:rsid w:val="00214AA1"/>
    <w:rsid w:val="002212F6"/>
    <w:rsid w:val="002279D6"/>
    <w:rsid w:val="002410B2"/>
    <w:rsid w:val="00244193"/>
    <w:rsid w:val="00245D05"/>
    <w:rsid w:val="00247AB3"/>
    <w:rsid w:val="002602FB"/>
    <w:rsid w:val="00262294"/>
    <w:rsid w:val="0029468E"/>
    <w:rsid w:val="002955DE"/>
    <w:rsid w:val="002C5E2D"/>
    <w:rsid w:val="002D20FB"/>
    <w:rsid w:val="002E68E7"/>
    <w:rsid w:val="002F73D4"/>
    <w:rsid w:val="00301747"/>
    <w:rsid w:val="003056C9"/>
    <w:rsid w:val="00313643"/>
    <w:rsid w:val="00327936"/>
    <w:rsid w:val="00343B67"/>
    <w:rsid w:val="003517AC"/>
    <w:rsid w:val="0037121D"/>
    <w:rsid w:val="003A04AD"/>
    <w:rsid w:val="003A0E1D"/>
    <w:rsid w:val="003D7040"/>
    <w:rsid w:val="003E228F"/>
    <w:rsid w:val="003F191E"/>
    <w:rsid w:val="00404124"/>
    <w:rsid w:val="00410CCC"/>
    <w:rsid w:val="0042268D"/>
    <w:rsid w:val="00433B5F"/>
    <w:rsid w:val="004813BD"/>
    <w:rsid w:val="004930D6"/>
    <w:rsid w:val="00493422"/>
    <w:rsid w:val="004975E1"/>
    <w:rsid w:val="004A1B1E"/>
    <w:rsid w:val="004E043B"/>
    <w:rsid w:val="00503168"/>
    <w:rsid w:val="00503ACC"/>
    <w:rsid w:val="005127E6"/>
    <w:rsid w:val="00523AF5"/>
    <w:rsid w:val="00552593"/>
    <w:rsid w:val="00587F98"/>
    <w:rsid w:val="00594845"/>
    <w:rsid w:val="00597A26"/>
    <w:rsid w:val="005E3E79"/>
    <w:rsid w:val="005F75A8"/>
    <w:rsid w:val="00600D63"/>
    <w:rsid w:val="00610C07"/>
    <w:rsid w:val="00614641"/>
    <w:rsid w:val="00625486"/>
    <w:rsid w:val="00657F48"/>
    <w:rsid w:val="0066064A"/>
    <w:rsid w:val="00675BA5"/>
    <w:rsid w:val="006C0CB4"/>
    <w:rsid w:val="006C1BB5"/>
    <w:rsid w:val="006D10B1"/>
    <w:rsid w:val="006D62D7"/>
    <w:rsid w:val="006F06ED"/>
    <w:rsid w:val="006F506B"/>
    <w:rsid w:val="00726075"/>
    <w:rsid w:val="00736F5A"/>
    <w:rsid w:val="00741840"/>
    <w:rsid w:val="007455F6"/>
    <w:rsid w:val="0074662F"/>
    <w:rsid w:val="007475B2"/>
    <w:rsid w:val="007519AB"/>
    <w:rsid w:val="007533C4"/>
    <w:rsid w:val="007541B1"/>
    <w:rsid w:val="00757652"/>
    <w:rsid w:val="00762540"/>
    <w:rsid w:val="007661E3"/>
    <w:rsid w:val="007707C9"/>
    <w:rsid w:val="00772E8D"/>
    <w:rsid w:val="007917B2"/>
    <w:rsid w:val="00794B7E"/>
    <w:rsid w:val="007A3562"/>
    <w:rsid w:val="007C4912"/>
    <w:rsid w:val="007C6E7C"/>
    <w:rsid w:val="007D0529"/>
    <w:rsid w:val="007E53C0"/>
    <w:rsid w:val="008143E2"/>
    <w:rsid w:val="008235FE"/>
    <w:rsid w:val="008263EB"/>
    <w:rsid w:val="0083745B"/>
    <w:rsid w:val="0086317C"/>
    <w:rsid w:val="008707E9"/>
    <w:rsid w:val="00875421"/>
    <w:rsid w:val="008B1122"/>
    <w:rsid w:val="008B48B1"/>
    <w:rsid w:val="008B4F13"/>
    <w:rsid w:val="008B6F1C"/>
    <w:rsid w:val="008C2EC6"/>
    <w:rsid w:val="008C7D9F"/>
    <w:rsid w:val="008E07B5"/>
    <w:rsid w:val="008E1A1F"/>
    <w:rsid w:val="00901D5A"/>
    <w:rsid w:val="00921117"/>
    <w:rsid w:val="009369FE"/>
    <w:rsid w:val="00950277"/>
    <w:rsid w:val="009836DB"/>
    <w:rsid w:val="009866BE"/>
    <w:rsid w:val="009934E0"/>
    <w:rsid w:val="009A3790"/>
    <w:rsid w:val="009C33A1"/>
    <w:rsid w:val="00A06924"/>
    <w:rsid w:val="00A2028D"/>
    <w:rsid w:val="00A35AA3"/>
    <w:rsid w:val="00A53668"/>
    <w:rsid w:val="00A64762"/>
    <w:rsid w:val="00A72547"/>
    <w:rsid w:val="00A9474E"/>
    <w:rsid w:val="00AC25DC"/>
    <w:rsid w:val="00AC3C46"/>
    <w:rsid w:val="00AE4E12"/>
    <w:rsid w:val="00AF1C5F"/>
    <w:rsid w:val="00AF5986"/>
    <w:rsid w:val="00AF7911"/>
    <w:rsid w:val="00B12812"/>
    <w:rsid w:val="00B21FD6"/>
    <w:rsid w:val="00B223E6"/>
    <w:rsid w:val="00B237FF"/>
    <w:rsid w:val="00B24A84"/>
    <w:rsid w:val="00B30DC8"/>
    <w:rsid w:val="00B40652"/>
    <w:rsid w:val="00B6693F"/>
    <w:rsid w:val="00BB1E42"/>
    <w:rsid w:val="00BC75DC"/>
    <w:rsid w:val="00BF0875"/>
    <w:rsid w:val="00C00AAA"/>
    <w:rsid w:val="00C03FD1"/>
    <w:rsid w:val="00C05763"/>
    <w:rsid w:val="00C16165"/>
    <w:rsid w:val="00C270D4"/>
    <w:rsid w:val="00C44A5D"/>
    <w:rsid w:val="00C76A9D"/>
    <w:rsid w:val="00C929BF"/>
    <w:rsid w:val="00C94797"/>
    <w:rsid w:val="00C978CF"/>
    <w:rsid w:val="00CB0185"/>
    <w:rsid w:val="00CC7236"/>
    <w:rsid w:val="00CD0715"/>
    <w:rsid w:val="00CD40CE"/>
    <w:rsid w:val="00CD7466"/>
    <w:rsid w:val="00CE0843"/>
    <w:rsid w:val="00CE44EA"/>
    <w:rsid w:val="00CE4BEC"/>
    <w:rsid w:val="00CE7F2D"/>
    <w:rsid w:val="00D051CA"/>
    <w:rsid w:val="00D32D32"/>
    <w:rsid w:val="00D438E6"/>
    <w:rsid w:val="00D45F35"/>
    <w:rsid w:val="00D53CF5"/>
    <w:rsid w:val="00D75F2B"/>
    <w:rsid w:val="00D9597F"/>
    <w:rsid w:val="00DA2777"/>
    <w:rsid w:val="00DC4255"/>
    <w:rsid w:val="00DE3FFA"/>
    <w:rsid w:val="00E1050F"/>
    <w:rsid w:val="00E10A43"/>
    <w:rsid w:val="00E12251"/>
    <w:rsid w:val="00E14A43"/>
    <w:rsid w:val="00E56ABA"/>
    <w:rsid w:val="00E97B8F"/>
    <w:rsid w:val="00EA2A94"/>
    <w:rsid w:val="00EB6FA8"/>
    <w:rsid w:val="00F16483"/>
    <w:rsid w:val="00F16C32"/>
    <w:rsid w:val="00F359D9"/>
    <w:rsid w:val="00F42F65"/>
    <w:rsid w:val="00F51BDB"/>
    <w:rsid w:val="00F571FB"/>
    <w:rsid w:val="00F7603F"/>
    <w:rsid w:val="00F967D3"/>
    <w:rsid w:val="00FB1F76"/>
    <w:rsid w:val="00FC324D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44D20"/>
  <w15:docId w15:val="{6581AB08-2B3F-4F4A-9E15-0015C718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4762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6476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476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A64762"/>
    <w:pPr>
      <w:bidi w:val="0"/>
    </w:pPr>
    <w:rPr>
      <w:szCs w:val="24"/>
    </w:rPr>
  </w:style>
  <w:style w:type="character" w:styleId="Hyperlink">
    <w:name w:val="Hyperlink"/>
    <w:rsid w:val="00A64762"/>
    <w:rPr>
      <w:color w:val="0000FF"/>
      <w:u w:val="single"/>
    </w:rPr>
  </w:style>
  <w:style w:type="paragraph" w:styleId="Title">
    <w:name w:val="Title"/>
    <w:basedOn w:val="Normal"/>
    <w:qFormat/>
    <w:rsid w:val="00A64762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a"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26C37-CF55-4068-83BE-B7DD1244A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חדש.dot</Template>
  <TotalTime>72</TotalTime>
  <Pages>5</Pages>
  <Words>685</Words>
  <Characters>3905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School of Social Sciences &amp; Management - Business Administration</vt:lpstr>
      <vt:lpstr>School of Social Sciences &amp; Management - Business Administration</vt:lpstr>
    </vt:vector>
  </TitlesOfParts>
  <Company>Ruppin</Company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creator>henya</dc:creator>
  <cp:lastModifiedBy>אנונימי</cp:lastModifiedBy>
  <cp:revision>12</cp:revision>
  <cp:lastPrinted>2011-01-16T12:33:00Z</cp:lastPrinted>
  <dcterms:created xsi:type="dcterms:W3CDTF">2020-01-28T18:14:00Z</dcterms:created>
  <dcterms:modified xsi:type="dcterms:W3CDTF">2025-01-07T09:43:00Z</dcterms:modified>
</cp:coreProperties>
</file>