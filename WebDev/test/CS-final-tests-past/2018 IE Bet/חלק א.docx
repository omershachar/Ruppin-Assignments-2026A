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D933DE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1FC93A96" wp14:editId="05D95806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2A78C50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10BEA98A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7D7AC9C1" w14:textId="77777777" w:rsidR="0074662F" w:rsidRDefault="00327936" w:rsidP="00C16165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>פיתוח מערכות מידע אינטרנטיות 1</w:t>
      </w:r>
    </w:p>
    <w:p w14:paraId="6A9ADAE9" w14:textId="77777777" w:rsidR="00244193" w:rsidRDefault="00244193" w:rsidP="002612E8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תשע"</w:t>
      </w:r>
      <w:r w:rsidR="00CE7F2D">
        <w:rPr>
          <w:rFonts w:cs="David" w:hint="cs"/>
          <w:sz w:val="32"/>
          <w:szCs w:val="32"/>
          <w:rtl/>
        </w:rPr>
        <w:t>ח</w:t>
      </w:r>
      <w:r w:rsidR="00CD0715">
        <w:rPr>
          <w:rFonts w:cs="David" w:hint="cs"/>
          <w:sz w:val="32"/>
          <w:szCs w:val="32"/>
          <w:rtl/>
        </w:rPr>
        <w:t xml:space="preserve"> 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1364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  <w:t xml:space="preserve"> </w:t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2612E8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51CD08C4" w14:textId="77777777" w:rsidR="004930D6" w:rsidRPr="00B24A84" w:rsidRDefault="004930D6" w:rsidP="003517A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>חלק א'</w:t>
      </w:r>
    </w:p>
    <w:p w14:paraId="41D6252A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4F5C8D8E" w14:textId="77777777" w:rsidR="00165825" w:rsidRPr="00B24A84" w:rsidRDefault="00244193" w:rsidP="002612E8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2612E8">
        <w:rPr>
          <w:rFonts w:cs="David" w:hint="cs"/>
          <w:sz w:val="32"/>
          <w:szCs w:val="32"/>
          <w:rtl/>
        </w:rPr>
        <w:t>14</w:t>
      </w:r>
      <w:r w:rsidR="004930D6">
        <w:rPr>
          <w:rFonts w:cs="David" w:hint="cs"/>
          <w:sz w:val="32"/>
          <w:szCs w:val="32"/>
          <w:rtl/>
        </w:rPr>
        <w:t>.</w:t>
      </w:r>
      <w:r w:rsidR="002612E8">
        <w:rPr>
          <w:rFonts w:cs="David" w:hint="cs"/>
          <w:sz w:val="32"/>
          <w:szCs w:val="32"/>
          <w:rtl/>
        </w:rPr>
        <w:t>8</w:t>
      </w:r>
      <w:r w:rsidR="004930D6">
        <w:rPr>
          <w:rFonts w:cs="David" w:hint="cs"/>
          <w:sz w:val="32"/>
          <w:szCs w:val="32"/>
          <w:rtl/>
        </w:rPr>
        <w:t>.201</w:t>
      </w:r>
      <w:r w:rsidR="00DC4255">
        <w:rPr>
          <w:rFonts w:cs="David" w:hint="cs"/>
          <w:sz w:val="32"/>
          <w:szCs w:val="32"/>
          <w:rtl/>
        </w:rPr>
        <w:t>8</w:t>
      </w:r>
    </w:p>
    <w:p w14:paraId="2CAF5D80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>המרצה:</w:t>
      </w:r>
      <w:r w:rsidR="00DC4255">
        <w:rPr>
          <w:rFonts w:cs="David" w:hint="cs"/>
          <w:sz w:val="32"/>
          <w:szCs w:val="32"/>
          <w:rtl/>
        </w:rPr>
        <w:t xml:space="preserve"> ד"ר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  <w:r w:rsidR="004930D6">
        <w:rPr>
          <w:rFonts w:cs="David" w:hint="cs"/>
          <w:sz w:val="32"/>
          <w:szCs w:val="32"/>
          <w:rtl/>
        </w:rPr>
        <w:t>בני בורנפלד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</w:p>
    <w:p w14:paraId="5EA2B3F7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22DEFAFA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5F4F000A" w14:textId="77777777" w:rsidR="0074662F" w:rsidRDefault="00772E8D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 w:hint="cs"/>
          <w:sz w:val="28"/>
          <w:rtl/>
        </w:rPr>
        <w:t>בחלק זה</w:t>
      </w:r>
      <w:r w:rsidR="00CD0715" w:rsidRPr="0074662F">
        <w:rPr>
          <w:rFonts w:cs="Times New Roman"/>
          <w:sz w:val="28"/>
          <w:rtl/>
        </w:rPr>
        <w:t xml:space="preserve"> </w:t>
      </w:r>
      <w:r w:rsidR="004930D6">
        <w:rPr>
          <w:rFonts w:cs="Times New Roman" w:hint="cs"/>
          <w:sz w:val="28"/>
          <w:rtl/>
        </w:rPr>
        <w:t>4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>, עליך לענות על כולן</w:t>
      </w:r>
      <w:r w:rsidR="00CD0715" w:rsidRPr="0074662F">
        <w:rPr>
          <w:rFonts w:cs="Times New Roman"/>
          <w:sz w:val="28"/>
          <w:rtl/>
        </w:rPr>
        <w:t xml:space="preserve"> </w:t>
      </w:r>
    </w:p>
    <w:p w14:paraId="74C17AD0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</w:p>
    <w:p w14:paraId="3D916F14" w14:textId="77777777" w:rsidR="00C16165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4930D6">
        <w:rPr>
          <w:rFonts w:cs="Times New Roman" w:hint="cs"/>
          <w:sz w:val="28"/>
          <w:rtl/>
        </w:rPr>
        <w:t>1 שעה</w:t>
      </w:r>
    </w:p>
    <w:p w14:paraId="0F5F334D" w14:textId="77777777" w:rsidR="002602FB" w:rsidRDefault="00244193" w:rsidP="00C16165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4930D6" w:rsidRPr="004930D6">
        <w:rPr>
          <w:rFonts w:cs="Times New Roman" w:hint="cs"/>
          <w:sz w:val="28"/>
          <w:rtl/>
        </w:rPr>
        <w:t>אסור כל חומר עזר</w:t>
      </w:r>
    </w:p>
    <w:p w14:paraId="523FCD10" w14:textId="77777777" w:rsidR="00C16165" w:rsidRPr="00C16165" w:rsidRDefault="004930D6" w:rsidP="00C94797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  <w:rtl/>
        </w:rPr>
      </w:pPr>
      <w:r w:rsidRPr="004930D6">
        <w:rPr>
          <w:rFonts w:cs="Times New Roman" w:hint="cs"/>
          <w:sz w:val="28"/>
          <w:rtl/>
        </w:rPr>
        <w:t xml:space="preserve">כתוב את תשובותיך בצורה ברורה </w:t>
      </w:r>
      <w:r w:rsidRPr="00C94797">
        <w:rPr>
          <w:rFonts w:cs="Times New Roman" w:hint="cs"/>
          <w:b/>
          <w:bCs/>
          <w:sz w:val="28"/>
          <w:u w:val="single"/>
          <w:rtl/>
        </w:rPr>
        <w:t>במחברת המצורפת</w:t>
      </w:r>
      <w:r w:rsidRPr="00C94797">
        <w:rPr>
          <w:rFonts w:cs="Times New Roman" w:hint="cs"/>
          <w:b/>
          <w:bCs/>
          <w:sz w:val="28"/>
          <w:rtl/>
        </w:rPr>
        <w:t xml:space="preserve"> </w:t>
      </w:r>
      <w:r w:rsidR="00C94797" w:rsidRPr="00C94797">
        <w:rPr>
          <w:rFonts w:cs="Times New Roman" w:hint="cs"/>
          <w:b/>
          <w:bCs/>
          <w:sz w:val="28"/>
          <w:u w:val="single"/>
          <w:rtl/>
        </w:rPr>
        <w:t>ולא על גבי השאלון</w:t>
      </w:r>
      <w:r w:rsidR="00C94797">
        <w:rPr>
          <w:rFonts w:cs="Times New Roman" w:hint="cs"/>
          <w:b/>
          <w:bCs/>
          <w:sz w:val="28"/>
          <w:u w:val="single"/>
          <w:rtl/>
        </w:rPr>
        <w:t>.</w:t>
      </w:r>
    </w:p>
    <w:p w14:paraId="74AAD293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585D4398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0CF6F12B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788EB504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15C355B7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01BBF951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235855DE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0EE2FD65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351FCAB5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1FB05261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</w:t>
      </w:r>
      <w:r w:rsidR="00587F98">
        <w:rPr>
          <w:rFonts w:cs="Times New Roman" w:hint="cs"/>
          <w:color w:val="000000"/>
          <w:rtl/>
        </w:rPr>
        <w:t xml:space="preserve"> </w:t>
      </w:r>
      <w:r>
        <w:rPr>
          <w:rFonts w:cs="Times New Roman"/>
          <w:color w:val="000000"/>
          <w:rtl/>
        </w:rPr>
        <w:t>הכנסת חומר עזר אסור לבחינה או החזקתו בעת הבחינה.</w:t>
      </w:r>
    </w:p>
    <w:p w14:paraId="4A5517CC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2.</w:t>
      </w:r>
      <w:r w:rsidR="00587F98">
        <w:rPr>
          <w:rFonts w:cs="Times New Roman" w:hint="cs"/>
          <w:color w:val="000000"/>
          <w:rtl/>
        </w:rPr>
        <w:t xml:space="preserve"> </w:t>
      </w:r>
      <w:r>
        <w:rPr>
          <w:rFonts w:cs="Times New Roman"/>
          <w:color w:val="000000"/>
          <w:rtl/>
        </w:rPr>
        <w:t>התקשרות או ניסיון התקשרות בין בכתב ובין בדרך אחרת עם נבחן אחר או גורם חוץ, בעת בחינה.</w:t>
      </w:r>
    </w:p>
    <w:p w14:paraId="3D7ECEAB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/>
          <w:color w:val="000000"/>
          <w:rtl/>
        </w:rPr>
        <w:t>3. הכנסת שינוי כלשהו בבחינה לאחר תום מועד הבחינה או בשעת עיון בה לאחר מתן ההערכה.</w:t>
      </w:r>
    </w:p>
    <w:p w14:paraId="44CB3CA1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43E1C368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47123B3B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21772718" w14:textId="77777777" w:rsidR="00736F5A" w:rsidRDefault="00736F5A" w:rsidP="00736F5A">
      <w:pPr>
        <w:rPr>
          <w:rFonts w:cs="Times New Roman"/>
          <w:color w:val="333399"/>
          <w:spacing w:val="60"/>
          <w:sz w:val="22"/>
          <w:szCs w:val="22"/>
          <w:rtl/>
        </w:rPr>
      </w:pPr>
    </w:p>
    <w:p w14:paraId="73238354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347235E3" w14:textId="77777777" w:rsidR="00B24A84" w:rsidRDefault="00736F5A" w:rsidP="00736F5A">
      <w:pPr>
        <w:rPr>
          <w:rFonts w:cs="David"/>
          <w:sz w:val="22"/>
          <w:szCs w:val="22"/>
          <w:rtl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CD0715">
        <w:rPr>
          <w:rFonts w:cs="David" w:hint="cs"/>
          <w:sz w:val="22"/>
          <w:szCs w:val="22"/>
          <w:rtl/>
        </w:rPr>
        <w:t xml:space="preserve">   </w:t>
      </w:r>
    </w:p>
    <w:p w14:paraId="1C8A0F6C" w14:textId="77777777" w:rsidR="00CD0715" w:rsidRDefault="00CD0715" w:rsidP="00736F5A">
      <w:pPr>
        <w:rPr>
          <w:rFonts w:cs="David"/>
          <w:sz w:val="22"/>
          <w:szCs w:val="22"/>
          <w:rtl/>
        </w:rPr>
      </w:pPr>
    </w:p>
    <w:p w14:paraId="777E606C" w14:textId="77777777" w:rsidR="0074662F" w:rsidRDefault="00CD0715" w:rsidP="00CD0715">
      <w:pPr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ab/>
      </w:r>
      <w:r>
        <w:rPr>
          <w:rFonts w:cs="David" w:hint="cs"/>
          <w:sz w:val="22"/>
          <w:szCs w:val="22"/>
          <w:rtl/>
        </w:rPr>
        <w:tab/>
      </w:r>
    </w:p>
    <w:p w14:paraId="4646064C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076C5D37" w14:textId="77777777" w:rsidR="0074662F" w:rsidRDefault="0074662F" w:rsidP="00CD0715">
      <w:pPr>
        <w:rPr>
          <w:rFonts w:cs="David"/>
          <w:sz w:val="22"/>
          <w:szCs w:val="22"/>
          <w:rtl/>
        </w:rPr>
      </w:pPr>
    </w:p>
    <w:p w14:paraId="6340C505" w14:textId="77777777" w:rsidR="004930D6" w:rsidRPr="00D9597F" w:rsidRDefault="004930D6" w:rsidP="00CE7F2D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lastRenderedPageBreak/>
        <w:t xml:space="preserve">שאלות </w:t>
      </w:r>
      <w:r w:rsidR="006D10B1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ידע ו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הבנה: (</w:t>
      </w:r>
      <w:r w:rsidR="00CE7F2D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16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46D339F1" w14:textId="77777777" w:rsidR="004930D6" w:rsidRPr="00BC024D" w:rsidRDefault="004930D6" w:rsidP="00794B7E">
      <w:pPr>
        <w:ind w:left="360"/>
        <w:rPr>
          <w:rFonts w:cs="Times New Roman"/>
          <w:strike/>
          <w:color w:val="000000"/>
        </w:rPr>
      </w:pPr>
      <w:r w:rsidRPr="00BC024D">
        <w:rPr>
          <w:rFonts w:cs="Times New Roman" w:hint="cs"/>
          <w:strike/>
          <w:color w:val="000000"/>
          <w:rtl/>
        </w:rPr>
        <w:t xml:space="preserve">ענה בקצרה </w:t>
      </w:r>
      <w:r w:rsidR="00E1050F" w:rsidRPr="00BC024D">
        <w:rPr>
          <w:rFonts w:cs="Times New Roman" w:hint="cs"/>
          <w:strike/>
          <w:color w:val="000000"/>
          <w:rtl/>
        </w:rPr>
        <w:t>(</w:t>
      </w:r>
      <w:r w:rsidRPr="00BC024D">
        <w:rPr>
          <w:rFonts w:cs="Times New Roman" w:hint="cs"/>
          <w:strike/>
          <w:color w:val="000000"/>
          <w:rtl/>
        </w:rPr>
        <w:t>עד 10 שורות על כל אחת מהשאלות</w:t>
      </w:r>
      <w:r w:rsidR="00E1050F" w:rsidRPr="00BC024D">
        <w:rPr>
          <w:rFonts w:cs="Times New Roman" w:hint="cs"/>
          <w:strike/>
          <w:color w:val="000000"/>
          <w:rtl/>
        </w:rPr>
        <w:t>)</w:t>
      </w:r>
      <w:r w:rsidRPr="00BC024D">
        <w:rPr>
          <w:rFonts w:cs="Times New Roman" w:hint="cs"/>
          <w:strike/>
          <w:color w:val="000000"/>
          <w:rtl/>
        </w:rPr>
        <w:t xml:space="preserve">, </w:t>
      </w:r>
      <w:r w:rsidR="00E1050F" w:rsidRPr="00BC024D">
        <w:rPr>
          <w:rFonts w:cs="Times New Roman" w:hint="cs"/>
          <w:strike/>
          <w:color w:val="000000"/>
          <w:rtl/>
        </w:rPr>
        <w:t>ו</w:t>
      </w:r>
      <w:r w:rsidRPr="00BC024D">
        <w:rPr>
          <w:rFonts w:cs="Times New Roman" w:hint="cs"/>
          <w:strike/>
          <w:color w:val="000000"/>
          <w:rtl/>
        </w:rPr>
        <w:t xml:space="preserve">הוסף תרשימים </w:t>
      </w:r>
      <w:r w:rsidR="00794B7E" w:rsidRPr="00BC024D">
        <w:rPr>
          <w:rFonts w:cs="Times New Roman" w:hint="cs"/>
          <w:strike/>
          <w:color w:val="000000"/>
          <w:rtl/>
        </w:rPr>
        <w:t xml:space="preserve">ודוגמאות היכן שזה </w:t>
      </w:r>
      <w:r w:rsidRPr="00BC024D">
        <w:rPr>
          <w:rFonts w:cs="Times New Roman" w:hint="cs"/>
          <w:strike/>
          <w:color w:val="000000"/>
          <w:rtl/>
        </w:rPr>
        <w:t>רלוונטי.</w:t>
      </w:r>
    </w:p>
    <w:p w14:paraId="3062A652" w14:textId="77777777" w:rsidR="004930D6" w:rsidRPr="00BC024D" w:rsidRDefault="004930D6" w:rsidP="004930D6">
      <w:pPr>
        <w:rPr>
          <w:rFonts w:cs="Times New Roman"/>
          <w:strike/>
          <w:color w:val="000000"/>
        </w:rPr>
      </w:pPr>
    </w:p>
    <w:p w14:paraId="53937479" w14:textId="77777777" w:rsidR="004930D6" w:rsidRPr="00BC024D" w:rsidRDefault="00CE7F2D" w:rsidP="00460B9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 זה </w:t>
      </w:r>
      <w:r w:rsidR="00460B9C" w:rsidRPr="00BC024D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jQuery</w:t>
      </w:r>
      <w:r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? </w:t>
      </w:r>
      <w:r w:rsidR="00E242B9"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מה מטרתה? מהם היתרונות והחסרונות בשימוש בה?</w:t>
      </w:r>
    </w:p>
    <w:p w14:paraId="5AE83A3F" w14:textId="77777777" w:rsidR="00794B7E" w:rsidRPr="00BC024D" w:rsidRDefault="00460B9C" w:rsidP="007917B2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מהם היתרונות והחסרונות של עיצוב באמצעות טבלה מול עיצוב באמצעות </w:t>
      </w:r>
      <w:r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>DIV</w:t>
      </w:r>
      <w:r w:rsidR="007917B2"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.</w:t>
      </w:r>
    </w:p>
    <w:p w14:paraId="1A0F5922" w14:textId="77777777" w:rsidR="004930D6" w:rsidRPr="00BC024D" w:rsidRDefault="00BB1E42" w:rsidP="00460B9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</w:pPr>
      <w:r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מנה </w:t>
      </w:r>
      <w:r w:rsidR="00460B9C"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4 נקודות ציון מרכזיות בתולדות האינטרנט עד שנת 1995.</w:t>
      </w:r>
    </w:p>
    <w:p w14:paraId="59DB2373" w14:textId="77777777" w:rsidR="000C0BC6" w:rsidRPr="00BC024D" w:rsidRDefault="00460B9C" w:rsidP="00460B9C">
      <w:pPr>
        <w:pStyle w:val="ListParagraph"/>
        <w:numPr>
          <w:ilvl w:val="0"/>
          <w:numId w:val="8"/>
        </w:numPr>
        <w:rPr>
          <w:rFonts w:ascii="Times New Roman" w:eastAsia="Times New Roman" w:hAnsi="Times New Roman" w:cs="Times New Roman"/>
          <w:strike/>
          <w:color w:val="000000"/>
          <w:sz w:val="24"/>
          <w:szCs w:val="28"/>
          <w:rtl/>
          <w:lang w:eastAsia="he-IL"/>
        </w:rPr>
      </w:pPr>
      <w:r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מה זה </w:t>
      </w:r>
      <w:r w:rsidRPr="00BC024D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 xml:space="preserve">Process </w:t>
      </w:r>
      <w:r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ו</w:t>
      </w:r>
      <w:r w:rsidRPr="00BC024D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Thread</w:t>
      </w:r>
      <w:r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? כיצד ניתן להריץ </w:t>
      </w:r>
      <w:r w:rsidRPr="00BC024D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Thread</w:t>
      </w:r>
      <w:r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lang w:eastAsia="he-IL"/>
        </w:rPr>
        <w:t xml:space="preserve"> </w:t>
      </w:r>
      <w:r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 xml:space="preserve"> ב</w:t>
      </w:r>
      <w:r w:rsidRPr="00BC024D">
        <w:rPr>
          <w:rFonts w:ascii="Times New Roman" w:eastAsia="Times New Roman" w:hAnsi="Times New Roman" w:cs="Times New Roman"/>
          <w:strike/>
          <w:color w:val="000000"/>
          <w:sz w:val="24"/>
          <w:szCs w:val="28"/>
          <w:lang w:eastAsia="he-IL"/>
        </w:rPr>
        <w:t>JavaScript</w:t>
      </w:r>
      <w:r w:rsidRPr="00BC024D">
        <w:rPr>
          <w:rFonts w:ascii="Times New Roman" w:eastAsia="Times New Roman" w:hAnsi="Times New Roman" w:cs="Times New Roman" w:hint="cs"/>
          <w:strike/>
          <w:color w:val="000000"/>
          <w:sz w:val="24"/>
          <w:szCs w:val="28"/>
          <w:rtl/>
          <w:lang w:eastAsia="he-IL"/>
        </w:rPr>
        <w:t>?</w:t>
      </w:r>
    </w:p>
    <w:p w14:paraId="46EBD229" w14:textId="77777777" w:rsidR="00A343BB" w:rsidRPr="00A343BB" w:rsidRDefault="00A343BB" w:rsidP="00A343BB">
      <w:pPr>
        <w:rPr>
          <w:rFonts w:cs="Times New Roman"/>
          <w:b/>
          <w:bCs/>
          <w:color w:val="000000"/>
          <w:rtl/>
        </w:rPr>
      </w:pPr>
    </w:p>
    <w:p w14:paraId="5FEA5180" w14:textId="77777777" w:rsidR="00A343BB" w:rsidRPr="00A343BB" w:rsidRDefault="00A343BB" w:rsidP="00A343BB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A343B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מה יהיו צבעי הרקע של כל אחד מארבעת ה</w:t>
      </w:r>
      <w:r w:rsidRPr="00A343BB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 xml:space="preserve">p </w:t>
      </w:r>
      <w:r w:rsidRPr="00A343B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בדף (אין לציין צבע רקע של </w:t>
      </w:r>
      <w:r w:rsidRPr="00A343BB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t>DIVs</w:t>
      </w:r>
      <w:r w:rsidRPr="00A343BB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):</w:t>
      </w:r>
    </w:p>
    <w:p w14:paraId="3B4576D7" w14:textId="77777777" w:rsidR="00A343BB" w:rsidRDefault="00A343BB" w:rsidP="00A343BB">
      <w:pPr>
        <w:rPr>
          <w:rFonts w:cs="Times New Roman"/>
          <w:b/>
          <w:bCs/>
          <w:color w:val="000000"/>
          <w:rtl/>
        </w:rPr>
      </w:pPr>
    </w:p>
    <w:p w14:paraId="72ECD9B0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type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="text/</w:t>
      </w:r>
      <w:proofErr w:type="spell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css</w:t>
      </w:r>
      <w:proofErr w:type="spell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"&gt;</w:t>
      </w:r>
    </w:p>
    <w:p w14:paraId="03682F00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4EDFC26E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.cd1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7932CEF9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</w:t>
      </w:r>
      <w:proofErr w:type="gram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red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2D3B1E92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5010811C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2435E03F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.cd1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41E898E5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</w:t>
      </w:r>
      <w:proofErr w:type="gram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green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133E5206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58DD78EF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437550FA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#d1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06B04CBB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blue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347C6778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239A2FA7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6D22D0F6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#p1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6BB76F84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#ff0000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773E086C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21D5FF9D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29BBDE90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#p2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2755FA74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: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#00ff00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2875FA33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510C49FF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5F7FA2D0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#p3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3E95E3F9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spell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background-</w:t>
      </w:r>
      <w:proofErr w:type="gram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color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yellow</w:t>
      </w:r>
      <w:proofErr w:type="spellEnd"/>
      <w:proofErr w:type="gramEnd"/>
    </w:p>
    <w:p w14:paraId="17579C34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17103B14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64B72CFB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head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6245744B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1D8B5CA8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="d1"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class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="cd1"&gt;</w:t>
      </w:r>
    </w:p>
    <w:p w14:paraId="066E52BB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="p1"&gt;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p1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1687E2A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="p2"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class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="c2"&gt;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p2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30BCEDDF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AFE4AF8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="p3"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class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="cd1"&gt;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p3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688EE675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p4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4D2BF297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2A066DC3" w14:textId="77777777" w:rsidR="004930D6" w:rsidRDefault="00A343BB" w:rsidP="00A343BB">
      <w:pPr>
        <w:jc w:val="right"/>
        <w:rPr>
          <w:rtl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html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3ADA2B0" w14:textId="77777777" w:rsidR="00A343BB" w:rsidRDefault="00A343BB" w:rsidP="004930D6">
      <w:pPr>
        <w:rPr>
          <w:rtl/>
        </w:rPr>
      </w:pPr>
    </w:p>
    <w:p w14:paraId="47471367" w14:textId="77777777" w:rsidR="00133DEE" w:rsidRDefault="00133DEE" w:rsidP="004930D6"/>
    <w:p w14:paraId="0CC02B9D" w14:textId="77777777" w:rsidR="00133DEE" w:rsidRDefault="00133DEE" w:rsidP="004930D6">
      <w:pPr>
        <w:rPr>
          <w:rtl/>
        </w:rPr>
      </w:pPr>
    </w:p>
    <w:p w14:paraId="4355EDAB" w14:textId="77777777" w:rsidR="004930D6" w:rsidRPr="00D9597F" w:rsidRDefault="004930D6" w:rsidP="00BC75D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lang w:eastAsia="he-IL"/>
        </w:rPr>
        <w:lastRenderedPageBreak/>
        <w:t>HTML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(</w:t>
      </w:r>
      <w:r w:rsidR="00BC75DC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4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528B8579" w14:textId="77777777" w:rsidR="002279D6" w:rsidRDefault="002279D6" w:rsidP="00133DEE">
      <w:pPr>
        <w:autoSpaceDE w:val="0"/>
        <w:autoSpaceDN w:val="0"/>
        <w:adjustRightInd w:val="0"/>
        <w:rPr>
          <w:rFonts w:ascii="Consolas" w:hAnsi="Consolas" w:cstheme="minorBidi"/>
          <w:szCs w:val="24"/>
          <w:lang w:eastAsia="en-US"/>
        </w:rPr>
      </w:pPr>
      <w:r>
        <w:rPr>
          <w:rFonts w:ascii="Consolas" w:hAnsi="Consolas" w:cstheme="minorBidi" w:hint="cs"/>
          <w:szCs w:val="24"/>
          <w:rtl/>
          <w:lang w:eastAsia="en-US"/>
        </w:rPr>
        <w:t>שרטט את דף ה</w:t>
      </w:r>
      <w:r>
        <w:rPr>
          <w:rFonts w:ascii="Consolas" w:hAnsi="Consolas" w:cstheme="minorBidi" w:hint="cs"/>
          <w:szCs w:val="24"/>
          <w:lang w:eastAsia="en-US"/>
        </w:rPr>
        <w:t>HT</w:t>
      </w:r>
      <w:r>
        <w:rPr>
          <w:rFonts w:ascii="Consolas" w:hAnsi="Consolas" w:cstheme="minorBidi"/>
          <w:szCs w:val="24"/>
          <w:lang w:eastAsia="en-US"/>
        </w:rPr>
        <w:t xml:space="preserve">ML </w:t>
      </w:r>
      <w:r>
        <w:rPr>
          <w:rFonts w:ascii="Consolas" w:hAnsi="Consolas" w:cstheme="minorBidi" w:hint="cs"/>
          <w:szCs w:val="24"/>
          <w:rtl/>
          <w:lang w:eastAsia="en-US"/>
        </w:rPr>
        <w:t xml:space="preserve"> שמתקבל</w:t>
      </w:r>
      <w:r w:rsidR="00BC75DC">
        <w:rPr>
          <w:rFonts w:ascii="Consolas" w:hAnsi="Consolas" w:cstheme="minorBidi" w:hint="cs"/>
          <w:szCs w:val="24"/>
          <w:rtl/>
          <w:lang w:eastAsia="en-US"/>
        </w:rPr>
        <w:t xml:space="preserve"> בהינת</w:t>
      </w:r>
      <w:r w:rsidR="00BC75DC">
        <w:rPr>
          <w:rFonts w:ascii="Consolas" w:hAnsi="Consolas" w:cstheme="minorBidi" w:hint="eastAsia"/>
          <w:szCs w:val="24"/>
          <w:rtl/>
          <w:lang w:eastAsia="en-US"/>
        </w:rPr>
        <w:t>ן</w:t>
      </w:r>
      <w:r w:rsidR="00BC75DC">
        <w:rPr>
          <w:rFonts w:ascii="Consolas" w:hAnsi="Consolas" w:cstheme="minorBidi" w:hint="cs"/>
          <w:szCs w:val="24"/>
          <w:rtl/>
          <w:lang w:eastAsia="en-US"/>
        </w:rPr>
        <w:t xml:space="preserve"> העיצוב</w:t>
      </w:r>
      <w:r w:rsidR="008B6F1C">
        <w:rPr>
          <w:rFonts w:ascii="Consolas" w:hAnsi="Consolas" w:cstheme="minorBidi" w:hint="cs"/>
          <w:szCs w:val="24"/>
          <w:rtl/>
          <w:lang w:eastAsia="en-US"/>
        </w:rPr>
        <w:t xml:space="preserve">, </w:t>
      </w:r>
      <w:r w:rsidR="008B6F1C"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ציין </w:t>
      </w:r>
      <w:r w:rsidR="004813BD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באופן ברור </w:t>
      </w:r>
      <w:r w:rsidR="00E12251" w:rsidRPr="00E12251">
        <w:rPr>
          <w:rFonts w:ascii="Consolas" w:hAnsi="Consolas" w:cstheme="minorBidi" w:hint="cs"/>
          <w:b/>
          <w:bCs/>
          <w:szCs w:val="24"/>
          <w:rtl/>
          <w:lang w:eastAsia="en-US"/>
        </w:rPr>
        <w:t>את</w:t>
      </w:r>
      <w:r w:rsidR="00E12251">
        <w:rPr>
          <w:rFonts w:ascii="Consolas" w:hAnsi="Consolas" w:cstheme="minorBidi" w:hint="cs"/>
          <w:szCs w:val="24"/>
          <w:rtl/>
          <w:lang w:eastAsia="en-US"/>
        </w:rPr>
        <w:t xml:space="preserve"> ה</w:t>
      </w:r>
      <w:r w:rsidR="008B6F1C" w:rsidRPr="00113449">
        <w:rPr>
          <w:rFonts w:ascii="Consolas" w:hAnsi="Consolas" w:cstheme="minorBidi" w:hint="cs"/>
          <w:b/>
          <w:bCs/>
          <w:szCs w:val="24"/>
          <w:rtl/>
          <w:lang w:eastAsia="en-US"/>
        </w:rPr>
        <w:t xml:space="preserve">מיקומים </w:t>
      </w:r>
      <w:r w:rsidR="004813BD">
        <w:rPr>
          <w:rFonts w:ascii="Consolas" w:hAnsi="Consolas" w:cstheme="minorBidi" w:hint="cs"/>
          <w:szCs w:val="24"/>
          <w:rtl/>
          <w:lang w:eastAsia="en-US"/>
        </w:rPr>
        <w:t>של</w:t>
      </w:r>
      <w:r w:rsidR="00133DEE">
        <w:rPr>
          <w:rFonts w:ascii="Consolas" w:hAnsi="Consolas" w:cstheme="minorBidi" w:hint="cs"/>
          <w:szCs w:val="24"/>
          <w:rtl/>
          <w:lang w:eastAsia="en-US"/>
        </w:rPr>
        <w:t xml:space="preserve"> ה</w:t>
      </w:r>
      <w:r w:rsidR="00133DEE">
        <w:rPr>
          <w:rFonts w:ascii="Consolas" w:hAnsi="Consolas" w:cstheme="minorBidi"/>
          <w:szCs w:val="24"/>
          <w:lang w:eastAsia="en-US"/>
        </w:rPr>
        <w:t>container</w:t>
      </w:r>
      <w:r w:rsidR="00133DEE">
        <w:rPr>
          <w:rFonts w:ascii="Consolas" w:hAnsi="Consolas" w:cstheme="minorBidi" w:hint="cs"/>
          <w:szCs w:val="24"/>
          <w:rtl/>
          <w:lang w:eastAsia="en-US"/>
        </w:rPr>
        <w:t>,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</w:t>
      </w:r>
      <w:r w:rsidR="00BC75DC">
        <w:rPr>
          <w:rFonts w:ascii="Consolas" w:hAnsi="Consolas" w:cstheme="minorBidi"/>
          <w:szCs w:val="24"/>
          <w:lang w:eastAsia="en-US"/>
        </w:rPr>
        <w:t>d</w:t>
      </w:r>
      <w:r w:rsidR="004813BD">
        <w:rPr>
          <w:rFonts w:ascii="Consolas" w:hAnsi="Consolas" w:cstheme="minorBidi"/>
          <w:szCs w:val="24"/>
          <w:lang w:eastAsia="en-US"/>
        </w:rPr>
        <w:t>1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</w:t>
      </w:r>
      <w:r w:rsidR="00BC75DC">
        <w:rPr>
          <w:rFonts w:ascii="Consolas" w:hAnsi="Consolas" w:cstheme="minorBidi" w:hint="cs"/>
          <w:szCs w:val="24"/>
          <w:rtl/>
          <w:lang w:eastAsia="en-US"/>
        </w:rPr>
        <w:t>,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</w:t>
      </w:r>
      <w:r w:rsidR="00BC75DC">
        <w:rPr>
          <w:rFonts w:ascii="Consolas" w:hAnsi="Consolas" w:cstheme="minorBidi"/>
          <w:szCs w:val="24"/>
          <w:lang w:eastAsia="en-US"/>
        </w:rPr>
        <w:t>d2</w:t>
      </w:r>
      <w:r w:rsidR="004813BD">
        <w:rPr>
          <w:rFonts w:ascii="Consolas" w:hAnsi="Consolas" w:cstheme="minorBidi" w:hint="cs"/>
          <w:szCs w:val="24"/>
          <w:rtl/>
          <w:lang w:eastAsia="en-US"/>
        </w:rPr>
        <w:t xml:space="preserve"> </w:t>
      </w:r>
      <w:r w:rsidR="00133DEE">
        <w:rPr>
          <w:rFonts w:ascii="Consolas" w:hAnsi="Consolas" w:cstheme="minorBidi" w:hint="cs"/>
          <w:szCs w:val="24"/>
          <w:rtl/>
          <w:lang w:eastAsia="en-US"/>
        </w:rPr>
        <w:t xml:space="preserve">, </w:t>
      </w:r>
      <w:r w:rsidR="00133DEE">
        <w:rPr>
          <w:rFonts w:ascii="Consolas" w:hAnsi="Consolas" w:cstheme="minorBidi"/>
          <w:szCs w:val="24"/>
          <w:lang w:eastAsia="en-US"/>
        </w:rPr>
        <w:t>p1</w:t>
      </w:r>
      <w:r w:rsidR="00133DEE">
        <w:rPr>
          <w:rFonts w:ascii="Consolas" w:hAnsi="Consolas" w:cstheme="minorBidi" w:hint="cs"/>
          <w:szCs w:val="24"/>
          <w:rtl/>
          <w:lang w:eastAsia="en-US"/>
        </w:rPr>
        <w:t xml:space="preserve">, </w:t>
      </w:r>
      <w:r w:rsidR="00133DEE">
        <w:rPr>
          <w:rFonts w:ascii="Consolas" w:hAnsi="Consolas" w:cstheme="minorBidi"/>
          <w:szCs w:val="24"/>
          <w:lang w:eastAsia="en-US"/>
        </w:rPr>
        <w:t>p2</w:t>
      </w:r>
    </w:p>
    <w:p w14:paraId="4D8C5051" w14:textId="77777777" w:rsidR="00901D5A" w:rsidRDefault="00BB1E42" w:rsidP="00BB1E42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</w:t>
      </w:r>
    </w:p>
    <w:p w14:paraId="1AF219B5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type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="text/</w:t>
      </w:r>
      <w:proofErr w:type="spellStart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css</w:t>
      </w:r>
      <w:proofErr w:type="spellEnd"/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"&gt;</w:t>
      </w:r>
    </w:p>
    <w:p w14:paraId="54D0E5E8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6D10D51D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,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39CC9F97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margin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7A13269D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padding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4BBD4F2B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38930175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7AABC15D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#container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2A260127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height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200px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0F06EC18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width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500px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179C0DAB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border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double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green</w:t>
      </w:r>
    </w:p>
    <w:p w14:paraId="58C50E65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1AC61827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3C995361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#container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61208774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float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left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37F95777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width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40%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739D4067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border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solid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black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72BC96E4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height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50%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47F5A330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358233BE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5F07C88D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#d1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48A5C2D5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top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100px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1A3037A7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padding-left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50px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46D3C614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4562C0E3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788E9336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10B27B27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border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1px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dotted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black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2A2B3673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height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50px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56D4A4DB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36C53F8C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4823BD78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#p2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{</w:t>
      </w:r>
    </w:p>
    <w:p w14:paraId="1E2875BE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position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relative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1139C900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top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: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50px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70E0C9B5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7AA7143E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style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76C09983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head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5CE34B1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62C85F1D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3BF5BC31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="container"&gt;</w:t>
      </w:r>
    </w:p>
    <w:p w14:paraId="5D4189C7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="d1"&gt;</w:t>
      </w:r>
    </w:p>
    <w:p w14:paraId="364F794D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="p1"&gt;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P1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21ED48EE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271390A7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="d2"&gt;</w:t>
      </w:r>
    </w:p>
    <w:p w14:paraId="34A1275E" w14:textId="77777777" w:rsidR="00133DEE" w:rsidRDefault="00133DEE" w:rsidP="0071702C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="p2"&gt;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P</w:t>
      </w:r>
      <w:r w:rsidR="0071702C">
        <w:rPr>
          <w:rFonts w:ascii="Consolas" w:hAnsi="Consolas" w:cs="Consolas"/>
          <w:color w:val="000000"/>
          <w:szCs w:val="24"/>
          <w:highlight w:val="white"/>
          <w:lang w:eastAsia="en-US"/>
        </w:rPr>
        <w:t>2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p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25700CAE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6A32648" w14:textId="77777777" w:rsidR="00133DEE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div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4C008567" w14:textId="77777777" w:rsidR="00202735" w:rsidRPr="00135684" w:rsidRDefault="00133DEE" w:rsidP="00133DEE">
      <w:pPr>
        <w:autoSpaceDE w:val="0"/>
        <w:autoSpaceDN w:val="0"/>
        <w:bidi w:val="0"/>
        <w:adjustRightInd w:val="0"/>
        <w:rPr>
          <w:rFonts w:ascii="Consolas" w:hAnsi="Consolas" w:cs="Consolas"/>
          <w:szCs w:val="24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4B0A93D0" w14:textId="77777777" w:rsidR="00594845" w:rsidRDefault="00594845" w:rsidP="00133DEE">
      <w:pPr>
        <w:bidi w:val="0"/>
        <w:rPr>
          <w:rFonts w:cs="Times New Roman"/>
          <w:b/>
          <w:bCs/>
          <w:color w:val="000000"/>
          <w:rtl/>
        </w:rPr>
      </w:pPr>
      <w:r>
        <w:rPr>
          <w:rFonts w:cs="Times New Roman"/>
          <w:b/>
          <w:bCs/>
          <w:color w:val="000000"/>
          <w:rtl/>
        </w:rPr>
        <w:br w:type="page"/>
      </w:r>
    </w:p>
    <w:p w14:paraId="6FD572C5" w14:textId="77777777" w:rsidR="00625486" w:rsidRDefault="00625486" w:rsidP="002C5E2D">
      <w:pPr>
        <w:rPr>
          <w:rFonts w:cs="Times New Roman"/>
          <w:b/>
          <w:bCs/>
          <w:color w:val="000000"/>
          <w:rtl/>
        </w:rPr>
      </w:pPr>
    </w:p>
    <w:p w14:paraId="6AA0D218" w14:textId="77777777" w:rsidR="00625486" w:rsidRPr="002C5E2D" w:rsidRDefault="00625486" w:rsidP="002C5E2D">
      <w:pPr>
        <w:rPr>
          <w:rFonts w:cs="Times New Roman"/>
          <w:b/>
          <w:bCs/>
          <w:color w:val="000000"/>
        </w:rPr>
      </w:pPr>
    </w:p>
    <w:p w14:paraId="36A8DD87" w14:textId="77777777" w:rsidR="004930D6" w:rsidRPr="00D9597F" w:rsidRDefault="004930D6" w:rsidP="00BC75DC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b/>
          <w:bCs/>
          <w:color w:val="000000"/>
          <w:sz w:val="24"/>
          <w:szCs w:val="28"/>
          <w:rtl/>
          <w:lang w:eastAsia="he-IL"/>
        </w:rPr>
      </w:pP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ענה </w:t>
      </w:r>
      <w:r w:rsidRPr="00E1050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u w:val="single"/>
          <w:rtl/>
          <w:lang w:eastAsia="he-IL"/>
        </w:rPr>
        <w:t>ונמק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בקצרה את תשובותיך (</w:t>
      </w:r>
      <w:r w:rsidR="00BC75DC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>6</w:t>
      </w:r>
      <w:r w:rsidRPr="00D9597F">
        <w:rPr>
          <w:rFonts w:ascii="Times New Roman" w:eastAsia="Times New Roman" w:hAnsi="Times New Roman" w:cs="Times New Roman" w:hint="cs"/>
          <w:b/>
          <w:bCs/>
          <w:color w:val="000000"/>
          <w:sz w:val="24"/>
          <w:szCs w:val="28"/>
          <w:rtl/>
          <w:lang w:eastAsia="he-IL"/>
        </w:rPr>
        <w:t xml:space="preserve"> נקודות)</w:t>
      </w:r>
    </w:p>
    <w:p w14:paraId="074752B9" w14:textId="77777777" w:rsidR="00202735" w:rsidRDefault="00202735" w:rsidP="00202735">
      <w:pPr>
        <w:rPr>
          <w:rtl/>
        </w:rPr>
      </w:pPr>
    </w:p>
    <w:p w14:paraId="563D2C0B" w14:textId="77777777" w:rsidR="00202735" w:rsidRPr="00D9597F" w:rsidRDefault="00A343BB" w:rsidP="00A343BB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מטרת הקוד הבא היא לשנות את צבע הרקע של הכפתור לאדום כאשר לוחצים עליו. הקוד שגוי. הציעו שתי דרכים לתקן אותו כדי שיעבוד.</w:t>
      </w:r>
    </w:p>
    <w:p w14:paraId="03CF7B9D" w14:textId="77777777" w:rsidR="00A343BB" w:rsidRP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</w:rPr>
      </w:pPr>
      <w:r w:rsidRPr="00A343BB">
        <w:rPr>
          <w:rFonts w:ascii="Consolas" w:hAnsi="Consolas" w:cs="Consolas"/>
          <w:color w:val="0000FF"/>
          <w:szCs w:val="24"/>
          <w:highlight w:val="white"/>
        </w:rPr>
        <w:t>&lt;</w:t>
      </w:r>
      <w:r w:rsidRPr="00A343BB">
        <w:rPr>
          <w:rFonts w:ascii="Consolas" w:hAnsi="Consolas" w:cs="Consolas"/>
          <w:color w:val="800000"/>
          <w:szCs w:val="24"/>
          <w:highlight w:val="white"/>
        </w:rPr>
        <w:t>head</w:t>
      </w:r>
      <w:r w:rsidRPr="00A343BB">
        <w:rPr>
          <w:rFonts w:ascii="Consolas" w:hAnsi="Consolas" w:cs="Consolas"/>
          <w:color w:val="0000FF"/>
          <w:szCs w:val="24"/>
          <w:highlight w:val="white"/>
        </w:rPr>
        <w:t>&gt;</w:t>
      </w:r>
    </w:p>
    <w:p w14:paraId="49C5F2CD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script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4A00883A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function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f1(x) {</w:t>
      </w:r>
    </w:p>
    <w:p w14:paraId="1176E62D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document.getElementById</w:t>
      </w:r>
      <w:proofErr w:type="spellEnd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(x).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style.backgroundColor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= 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"red"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;</w:t>
      </w:r>
    </w:p>
    <w:p w14:paraId="1968FC4E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  }</w:t>
      </w:r>
    </w:p>
    <w:p w14:paraId="6BA3F966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script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0CA3BFAF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head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00FD5958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1259445C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05A04A87" w14:textId="77777777" w:rsidR="00A343BB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button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id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="b1"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r>
        <w:rPr>
          <w:rFonts w:ascii="Consolas" w:hAnsi="Consolas" w:cs="Consolas"/>
          <w:color w:val="FF0000"/>
          <w:szCs w:val="24"/>
          <w:highlight w:val="white"/>
          <w:lang w:eastAsia="en-US"/>
        </w:rPr>
        <w:t>onclick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="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f1(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this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)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"&gt;</w:t>
      </w: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Click Me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button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7157D87F" w14:textId="77777777" w:rsidR="0066064A" w:rsidRDefault="00A343BB" w:rsidP="00A343BB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8"/>
          <w:shd w:val="clear" w:color="auto" w:fill="FFFFFF"/>
        </w:rPr>
      </w:pP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&lt;/</w:t>
      </w:r>
      <w:r>
        <w:rPr>
          <w:rFonts w:ascii="Consolas" w:hAnsi="Consolas" w:cs="Consolas"/>
          <w:color w:val="800000"/>
          <w:szCs w:val="24"/>
          <w:highlight w:val="white"/>
          <w:lang w:eastAsia="en-US"/>
        </w:rPr>
        <w:t>body</w:t>
      </w:r>
      <w:r>
        <w:rPr>
          <w:rFonts w:ascii="Consolas" w:hAnsi="Consolas" w:cs="Consolas"/>
          <w:color w:val="0000FF"/>
          <w:szCs w:val="24"/>
          <w:highlight w:val="white"/>
          <w:lang w:eastAsia="en-US"/>
        </w:rPr>
        <w:t>&gt;</w:t>
      </w:r>
    </w:p>
    <w:p w14:paraId="52197237" w14:textId="77777777" w:rsidR="00E242B9" w:rsidRDefault="00E242B9" w:rsidP="00E242B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 w:val="28"/>
          <w:shd w:val="clear" w:color="auto" w:fill="FFFFFF"/>
        </w:rPr>
      </w:pPr>
    </w:p>
    <w:p w14:paraId="353F83C5" w14:textId="77777777" w:rsidR="00E1050F" w:rsidRPr="002955DE" w:rsidRDefault="002955DE" w:rsidP="00E242B9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 w:rsidRPr="002955DE">
        <w:rPr>
          <w:rFonts w:asciiTheme="majorBidi" w:hAnsiTheme="majorBidi" w:cstheme="majorBidi" w:hint="cs"/>
          <w:sz w:val="28"/>
          <w:szCs w:val="28"/>
          <w:rtl/>
        </w:rPr>
        <w:t>מה ידפיס הקוד הבא</w:t>
      </w:r>
      <w:r w:rsidR="00E242B9">
        <w:rPr>
          <w:rFonts w:asciiTheme="majorBidi" w:hAnsiTheme="majorBidi" w:cstheme="majorBidi" w:hint="cs"/>
          <w:sz w:val="28"/>
          <w:szCs w:val="28"/>
          <w:rtl/>
        </w:rPr>
        <w:t xml:space="preserve"> או שהוא ייתן הודעת שגיאה</w:t>
      </w:r>
      <w:r w:rsidRPr="002955DE">
        <w:rPr>
          <w:rFonts w:asciiTheme="majorBidi" w:hAnsiTheme="majorBidi" w:cstheme="majorBidi" w:hint="cs"/>
          <w:sz w:val="28"/>
          <w:szCs w:val="28"/>
          <w:rtl/>
        </w:rPr>
        <w:t>? נמק.</w:t>
      </w:r>
    </w:p>
    <w:p w14:paraId="60AEE399" w14:textId="77777777" w:rsidR="004930D6" w:rsidRDefault="004930D6" w:rsidP="002955DE">
      <w:pPr>
        <w:bidi w:val="0"/>
        <w:rPr>
          <w:rFonts w:cs="David"/>
          <w:sz w:val="22"/>
          <w:szCs w:val="22"/>
        </w:rPr>
      </w:pPr>
    </w:p>
    <w:p w14:paraId="305E45EA" w14:textId="77777777" w:rsidR="00E242B9" w:rsidRDefault="00E242B9" w:rsidP="00E242B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person = {</w:t>
      </w:r>
    </w:p>
    <w:p w14:paraId="2BACF9FA" w14:textId="77777777" w:rsidR="00E242B9" w:rsidRDefault="00E242B9" w:rsidP="00E242B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a: 1,</w:t>
      </w:r>
    </w:p>
    <w:p w14:paraId="25FEA8BD" w14:textId="77777777" w:rsidR="00E242B9" w:rsidRDefault="00E242B9" w:rsidP="00E242B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     b: </w:t>
      </w:r>
      <w:r>
        <w:rPr>
          <w:rFonts w:ascii="Consolas" w:hAnsi="Consolas" w:cs="Consolas"/>
          <w:color w:val="A31515"/>
          <w:szCs w:val="24"/>
          <w:highlight w:val="white"/>
          <w:lang w:eastAsia="en-US"/>
        </w:rPr>
        <w:t>"2"</w:t>
      </w:r>
    </w:p>
    <w:p w14:paraId="359C27FD" w14:textId="77777777" w:rsidR="00E242B9" w:rsidRDefault="00E242B9" w:rsidP="00E242B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}</w:t>
      </w:r>
    </w:p>
    <w:p w14:paraId="42B6D9C5" w14:textId="77777777" w:rsidR="00E242B9" w:rsidRDefault="00E242B9" w:rsidP="00E242B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  <w:lang w:eastAsia="en-US"/>
        </w:rPr>
      </w:pPr>
    </w:p>
    <w:p w14:paraId="7BCD31A1" w14:textId="77777777" w:rsidR="00625486" w:rsidRPr="00E242B9" w:rsidRDefault="00E242B9" w:rsidP="00E242B9">
      <w:pPr>
        <w:jc w:val="right"/>
        <w:rPr>
          <w:rFonts w:cs="David"/>
          <w:sz w:val="22"/>
          <w:szCs w:val="22"/>
          <w:rtl/>
        </w:rPr>
      </w:pPr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alert(</w:t>
      </w:r>
      <w:proofErr w:type="spellStart"/>
      <w:proofErr w:type="gram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person.a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 xml:space="preserve"> + </w:t>
      </w:r>
      <w:proofErr w:type="spellStart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person.b</w:t>
      </w:r>
      <w:proofErr w:type="spellEnd"/>
      <w:r>
        <w:rPr>
          <w:rFonts w:ascii="Consolas" w:hAnsi="Consolas" w:cs="Consolas"/>
          <w:color w:val="000000"/>
          <w:szCs w:val="24"/>
          <w:highlight w:val="white"/>
          <w:lang w:eastAsia="en-US"/>
        </w:rPr>
        <w:t>);</w:t>
      </w:r>
    </w:p>
    <w:p w14:paraId="09F5F03E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3B0E2CA7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29D3CA00" w14:textId="77777777" w:rsidR="00625486" w:rsidRDefault="00E242B9" w:rsidP="00625486">
      <w:pPr>
        <w:pStyle w:val="ListParagraph"/>
        <w:numPr>
          <w:ilvl w:val="0"/>
          <w:numId w:val="10"/>
        </w:numPr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מה ידפיס הקוד הבא</w:t>
      </w:r>
      <w:r w:rsidR="00901D5A">
        <w:rPr>
          <w:rFonts w:asciiTheme="majorBidi" w:hAnsiTheme="majorBidi" w:cstheme="majorBidi" w:hint="cs"/>
          <w:sz w:val="28"/>
          <w:szCs w:val="28"/>
          <w:rtl/>
        </w:rPr>
        <w:t>?</w:t>
      </w:r>
    </w:p>
    <w:p w14:paraId="3CF938D8" w14:textId="77777777" w:rsidR="00E242B9" w:rsidRPr="002C67F7" w:rsidRDefault="00E242B9" w:rsidP="00E242B9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  <w:highlight w:val="white"/>
        </w:rPr>
      </w:pPr>
    </w:p>
    <w:p w14:paraId="40067DF3" w14:textId="77777777" w:rsidR="00E242B9" w:rsidRPr="002C67F7" w:rsidRDefault="00E242B9" w:rsidP="00E242B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</w:rPr>
      </w:pPr>
      <w:r w:rsidRPr="002C67F7">
        <w:rPr>
          <w:rFonts w:ascii="Consolas" w:hAnsi="Consolas" w:cs="Consolas"/>
          <w:color w:val="000000"/>
          <w:szCs w:val="24"/>
          <w:highlight w:val="white"/>
        </w:rPr>
        <w:t xml:space="preserve"> a = 3;</w:t>
      </w:r>
    </w:p>
    <w:p w14:paraId="541AB80E" w14:textId="77777777" w:rsidR="00E242B9" w:rsidRPr="002C67F7" w:rsidRDefault="00E242B9" w:rsidP="00E242B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</w:rPr>
      </w:pPr>
      <w:r w:rsidRPr="002C67F7">
        <w:rPr>
          <w:rFonts w:ascii="Consolas" w:hAnsi="Consolas" w:cs="Consolas"/>
          <w:color w:val="000000"/>
          <w:szCs w:val="24"/>
          <w:highlight w:val="white"/>
        </w:rPr>
        <w:t xml:space="preserve"> </w:t>
      </w:r>
      <w:proofErr w:type="spellStart"/>
      <w:r w:rsidRPr="002C67F7">
        <w:rPr>
          <w:rFonts w:ascii="Consolas" w:hAnsi="Consolas" w:cs="Consolas"/>
          <w:color w:val="000000"/>
          <w:szCs w:val="24"/>
          <w:highlight w:val="white"/>
        </w:rPr>
        <w:t>setTimeout</w:t>
      </w:r>
      <w:proofErr w:type="spellEnd"/>
      <w:r w:rsidRPr="002C67F7">
        <w:rPr>
          <w:rFonts w:ascii="Consolas" w:hAnsi="Consolas" w:cs="Consolas"/>
          <w:color w:val="000000"/>
          <w:szCs w:val="24"/>
          <w:highlight w:val="white"/>
        </w:rPr>
        <w:t>(</w:t>
      </w:r>
      <w:r w:rsidRPr="002C67F7">
        <w:rPr>
          <w:rFonts w:ascii="Consolas" w:hAnsi="Consolas" w:cs="Consolas"/>
          <w:color w:val="A31515"/>
          <w:szCs w:val="24"/>
          <w:highlight w:val="white"/>
        </w:rPr>
        <w:t>"f1()"</w:t>
      </w:r>
      <w:r w:rsidRPr="002C67F7">
        <w:rPr>
          <w:rFonts w:ascii="Consolas" w:hAnsi="Consolas" w:cs="Consolas"/>
          <w:color w:val="000000"/>
          <w:szCs w:val="24"/>
          <w:highlight w:val="white"/>
        </w:rPr>
        <w:t>, 100);</w:t>
      </w:r>
    </w:p>
    <w:p w14:paraId="2013D6B1" w14:textId="77777777" w:rsidR="00E242B9" w:rsidRPr="002C67F7" w:rsidRDefault="00E242B9" w:rsidP="00E242B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</w:rPr>
      </w:pPr>
      <w:r w:rsidRPr="002C67F7">
        <w:rPr>
          <w:rFonts w:ascii="Consolas" w:hAnsi="Consolas" w:cs="Consolas"/>
          <w:color w:val="000000"/>
          <w:szCs w:val="24"/>
          <w:highlight w:val="white"/>
        </w:rPr>
        <w:t xml:space="preserve"> alert(a);</w:t>
      </w:r>
    </w:p>
    <w:p w14:paraId="34200377" w14:textId="77777777" w:rsidR="00E242B9" w:rsidRPr="002C67F7" w:rsidRDefault="00E242B9" w:rsidP="00E242B9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  <w:highlight w:val="white"/>
        </w:rPr>
      </w:pPr>
    </w:p>
    <w:p w14:paraId="4B31CACA" w14:textId="77777777" w:rsidR="00E242B9" w:rsidRPr="002C67F7" w:rsidRDefault="00E242B9" w:rsidP="00E242B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</w:rPr>
      </w:pPr>
      <w:r w:rsidRPr="002C67F7">
        <w:rPr>
          <w:rFonts w:ascii="Consolas" w:hAnsi="Consolas" w:cs="Consolas"/>
          <w:color w:val="000000"/>
          <w:szCs w:val="24"/>
          <w:highlight w:val="white"/>
        </w:rPr>
        <w:t xml:space="preserve"> </w:t>
      </w:r>
      <w:r w:rsidRPr="002C67F7">
        <w:rPr>
          <w:rFonts w:ascii="Consolas" w:hAnsi="Consolas" w:cs="Consolas"/>
          <w:color w:val="0000FF"/>
          <w:szCs w:val="24"/>
          <w:highlight w:val="white"/>
        </w:rPr>
        <w:t>function</w:t>
      </w:r>
      <w:r w:rsidRPr="002C67F7">
        <w:rPr>
          <w:rFonts w:ascii="Consolas" w:hAnsi="Consolas" w:cs="Consolas"/>
          <w:color w:val="000000"/>
          <w:szCs w:val="24"/>
          <w:highlight w:val="white"/>
        </w:rPr>
        <w:t xml:space="preserve"> f1() {</w:t>
      </w:r>
    </w:p>
    <w:p w14:paraId="503D8A10" w14:textId="77777777" w:rsidR="00E242B9" w:rsidRPr="002C67F7" w:rsidRDefault="00E242B9" w:rsidP="00E242B9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  <w:highlight w:val="white"/>
        </w:rPr>
      </w:pPr>
      <w:r w:rsidRPr="002C67F7">
        <w:rPr>
          <w:rFonts w:ascii="Consolas" w:hAnsi="Consolas" w:cs="Consolas"/>
          <w:color w:val="000000"/>
          <w:szCs w:val="24"/>
          <w:highlight w:val="white"/>
        </w:rPr>
        <w:t xml:space="preserve">  a--;</w:t>
      </w:r>
    </w:p>
    <w:p w14:paraId="63E66A1E" w14:textId="77777777" w:rsidR="00E242B9" w:rsidRPr="002C67F7" w:rsidRDefault="00E242B9" w:rsidP="00E242B9">
      <w:pPr>
        <w:autoSpaceDE w:val="0"/>
        <w:autoSpaceDN w:val="0"/>
        <w:bidi w:val="0"/>
        <w:adjustRightInd w:val="0"/>
        <w:rPr>
          <w:rFonts w:ascii="Consolas" w:hAnsi="Consolas" w:cs="Consolas"/>
          <w:color w:val="000000"/>
          <w:szCs w:val="24"/>
          <w:highlight w:val="white"/>
        </w:rPr>
      </w:pPr>
      <w:r w:rsidRPr="002C67F7">
        <w:rPr>
          <w:rFonts w:ascii="Consolas" w:hAnsi="Consolas" w:cs="Consolas"/>
          <w:color w:val="000000"/>
          <w:szCs w:val="24"/>
          <w:highlight w:val="white"/>
        </w:rPr>
        <w:t xml:space="preserve"> }</w:t>
      </w:r>
    </w:p>
    <w:p w14:paraId="1981E6BB" w14:textId="77777777" w:rsidR="00E242B9" w:rsidRPr="00E242B9" w:rsidRDefault="00E242B9" w:rsidP="00E242B9">
      <w:pPr>
        <w:autoSpaceDE w:val="0"/>
        <w:autoSpaceDN w:val="0"/>
        <w:bidi w:val="0"/>
        <w:adjustRightInd w:val="0"/>
        <w:ind w:left="360"/>
        <w:rPr>
          <w:rFonts w:ascii="Consolas" w:hAnsi="Consolas" w:cs="Consolas"/>
          <w:color w:val="000000"/>
          <w:szCs w:val="24"/>
          <w:highlight w:val="white"/>
        </w:rPr>
      </w:pPr>
    </w:p>
    <w:p w14:paraId="277D41A4" w14:textId="77777777" w:rsidR="00625486" w:rsidRDefault="00625486" w:rsidP="00CD0715">
      <w:pPr>
        <w:rPr>
          <w:rFonts w:cs="David"/>
          <w:sz w:val="22"/>
          <w:szCs w:val="22"/>
          <w:rtl/>
        </w:rPr>
      </w:pPr>
    </w:p>
    <w:p w14:paraId="0B4C02C7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7E1349BB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4500890A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40961315" w14:textId="77777777" w:rsidR="00901D5A" w:rsidRDefault="00901D5A" w:rsidP="00CD0715">
      <w:pPr>
        <w:rPr>
          <w:rFonts w:cs="David"/>
          <w:sz w:val="22"/>
          <w:szCs w:val="22"/>
          <w:rtl/>
        </w:rPr>
      </w:pPr>
    </w:p>
    <w:p w14:paraId="5866ED49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7FA9EF7E" w14:textId="77777777" w:rsidR="00202735" w:rsidRDefault="00202735" w:rsidP="00CD0715">
      <w:pPr>
        <w:rPr>
          <w:rFonts w:cs="David"/>
          <w:sz w:val="22"/>
          <w:szCs w:val="22"/>
          <w:rtl/>
        </w:rPr>
      </w:pPr>
    </w:p>
    <w:p w14:paraId="3555BD25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בהצלחה!!!</w:t>
      </w:r>
    </w:p>
    <w:p w14:paraId="3545FE66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</w:p>
    <w:p w14:paraId="593D4D3E" w14:textId="77777777" w:rsidR="004930D6" w:rsidRPr="00D9597F" w:rsidRDefault="004930D6" w:rsidP="00901D5A">
      <w:pPr>
        <w:jc w:val="center"/>
        <w:rPr>
          <w:rFonts w:asciiTheme="majorBidi" w:eastAsiaTheme="minorHAnsi" w:hAnsiTheme="majorBidi" w:cstheme="majorBidi"/>
          <w:sz w:val="28"/>
          <w:rtl/>
          <w:lang w:eastAsia="en-US"/>
        </w:rPr>
      </w:pPr>
      <w:r w:rsidRPr="00D9597F">
        <w:rPr>
          <w:rFonts w:asciiTheme="majorBidi" w:eastAsiaTheme="minorHAnsi" w:hAnsiTheme="majorBidi" w:cstheme="majorBidi" w:hint="cs"/>
          <w:sz w:val="28"/>
          <w:rtl/>
          <w:lang w:eastAsia="en-US"/>
        </w:rPr>
        <w:t>בני</w:t>
      </w:r>
      <w:r w:rsidR="00D051CA">
        <w:rPr>
          <w:rFonts w:asciiTheme="majorBidi" w:eastAsiaTheme="minorHAnsi" w:hAnsiTheme="majorBidi" w:cstheme="majorBidi"/>
          <w:sz w:val="28"/>
          <w:lang w:eastAsia="en-US"/>
        </w:rPr>
        <w:t xml:space="preserve"> </w:t>
      </w:r>
      <w:r w:rsidR="002955DE">
        <w:rPr>
          <w:rFonts w:asciiTheme="majorBidi" w:eastAsiaTheme="minorHAnsi" w:hAnsiTheme="majorBidi" w:cstheme="majorBidi" w:hint="cs"/>
          <w:sz w:val="28"/>
          <w:rtl/>
          <w:lang w:eastAsia="en-US"/>
        </w:rPr>
        <w:t>וענת</w:t>
      </w:r>
    </w:p>
    <w:sectPr w:rsidR="004930D6" w:rsidRPr="00D9597F" w:rsidSect="009C33A1">
      <w:headerReference w:type="default" r:id="rId8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2F96FF" w14:textId="77777777" w:rsidR="00193F5F" w:rsidRDefault="00193F5F">
      <w:r>
        <w:separator/>
      </w:r>
    </w:p>
  </w:endnote>
  <w:endnote w:type="continuationSeparator" w:id="0">
    <w:p w14:paraId="3C23D01F" w14:textId="77777777" w:rsidR="00193F5F" w:rsidRDefault="00193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1A13B9" w14:textId="77777777" w:rsidR="00193F5F" w:rsidRDefault="00193F5F">
      <w:r>
        <w:separator/>
      </w:r>
    </w:p>
  </w:footnote>
  <w:footnote w:type="continuationSeparator" w:id="0">
    <w:p w14:paraId="186575C8" w14:textId="77777777" w:rsidR="00193F5F" w:rsidRDefault="00193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9D958E" w14:textId="77777777" w:rsidR="0074662F" w:rsidRDefault="0074662F" w:rsidP="00046A68">
    <w:pPr>
      <w:pStyle w:val="Header"/>
      <w:jc w:val="right"/>
      <w:rPr>
        <w:rtl/>
      </w:rPr>
    </w:pPr>
  </w:p>
  <w:p w14:paraId="697F4E43" w14:textId="77777777" w:rsidR="0074662F" w:rsidRDefault="0074662F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E3AFE"/>
    <w:multiLevelType w:val="hybridMultilevel"/>
    <w:tmpl w:val="AEEC467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14244F"/>
    <w:multiLevelType w:val="hybridMultilevel"/>
    <w:tmpl w:val="5FF82EB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2945D6"/>
    <w:multiLevelType w:val="hybridMultilevel"/>
    <w:tmpl w:val="D72E9F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BF716D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7106E6"/>
    <w:multiLevelType w:val="hybridMultilevel"/>
    <w:tmpl w:val="8C0871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2570C"/>
    <w:multiLevelType w:val="hybridMultilevel"/>
    <w:tmpl w:val="4FA290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D57E8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32FB5"/>
    <w:multiLevelType w:val="hybridMultilevel"/>
    <w:tmpl w:val="4E1E5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9" w15:restartNumberingAfterBreak="0">
    <w:nsid w:val="515B534E"/>
    <w:multiLevelType w:val="hybridMultilevel"/>
    <w:tmpl w:val="F9FA7DAE"/>
    <w:lvl w:ilvl="0" w:tplc="FB4C516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2960BD"/>
    <w:multiLevelType w:val="hybridMultilevel"/>
    <w:tmpl w:val="E7762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E52D55"/>
    <w:multiLevelType w:val="hybridMultilevel"/>
    <w:tmpl w:val="A5E4BE7E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3013AF"/>
    <w:multiLevelType w:val="hybridMultilevel"/>
    <w:tmpl w:val="A0DEF65C"/>
    <w:lvl w:ilvl="0" w:tplc="DEAE752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7506B0"/>
    <w:multiLevelType w:val="hybridMultilevel"/>
    <w:tmpl w:val="291EAC2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EC184A"/>
    <w:multiLevelType w:val="hybridMultilevel"/>
    <w:tmpl w:val="291EAC2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3802162">
    <w:abstractNumId w:val="8"/>
  </w:num>
  <w:num w:numId="2" w16cid:durableId="899822476">
    <w:abstractNumId w:val="0"/>
  </w:num>
  <w:num w:numId="3" w16cid:durableId="674263711">
    <w:abstractNumId w:val="2"/>
  </w:num>
  <w:num w:numId="4" w16cid:durableId="108932907">
    <w:abstractNumId w:val="4"/>
  </w:num>
  <w:num w:numId="5" w16cid:durableId="463889861">
    <w:abstractNumId w:val="6"/>
  </w:num>
  <w:num w:numId="6" w16cid:durableId="473371108">
    <w:abstractNumId w:val="7"/>
  </w:num>
  <w:num w:numId="7" w16cid:durableId="411663542">
    <w:abstractNumId w:val="10"/>
  </w:num>
  <w:num w:numId="8" w16cid:durableId="195850427">
    <w:abstractNumId w:val="13"/>
  </w:num>
  <w:num w:numId="9" w16cid:durableId="1767185760">
    <w:abstractNumId w:val="9"/>
  </w:num>
  <w:num w:numId="10" w16cid:durableId="1373001104">
    <w:abstractNumId w:val="11"/>
  </w:num>
  <w:num w:numId="11" w16cid:durableId="290019227">
    <w:abstractNumId w:val="3"/>
  </w:num>
  <w:num w:numId="12" w16cid:durableId="1272082296">
    <w:abstractNumId w:val="1"/>
  </w:num>
  <w:num w:numId="13" w16cid:durableId="875972842">
    <w:abstractNumId w:val="5"/>
  </w:num>
  <w:num w:numId="14" w16cid:durableId="1146509260">
    <w:abstractNumId w:val="12"/>
  </w:num>
  <w:num w:numId="15" w16cid:durableId="1663616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59E"/>
    <w:rsid w:val="00046A68"/>
    <w:rsid w:val="0005571C"/>
    <w:rsid w:val="00055994"/>
    <w:rsid w:val="0009059E"/>
    <w:rsid w:val="000A3D54"/>
    <w:rsid w:val="000C0BC6"/>
    <w:rsid w:val="000C50DF"/>
    <w:rsid w:val="00113449"/>
    <w:rsid w:val="001262C8"/>
    <w:rsid w:val="00133DEE"/>
    <w:rsid w:val="001344A7"/>
    <w:rsid w:val="00135684"/>
    <w:rsid w:val="00144527"/>
    <w:rsid w:val="00165825"/>
    <w:rsid w:val="0016692B"/>
    <w:rsid w:val="001701D0"/>
    <w:rsid w:val="00181C0C"/>
    <w:rsid w:val="00193642"/>
    <w:rsid w:val="00193F5F"/>
    <w:rsid w:val="001A6E3C"/>
    <w:rsid w:val="001B37B2"/>
    <w:rsid w:val="00202735"/>
    <w:rsid w:val="00205275"/>
    <w:rsid w:val="0020688C"/>
    <w:rsid w:val="002212F6"/>
    <w:rsid w:val="002279D6"/>
    <w:rsid w:val="002410B2"/>
    <w:rsid w:val="00244193"/>
    <w:rsid w:val="00247AB3"/>
    <w:rsid w:val="002602FB"/>
    <w:rsid w:val="002612E8"/>
    <w:rsid w:val="00262294"/>
    <w:rsid w:val="002955DE"/>
    <w:rsid w:val="002C5E2D"/>
    <w:rsid w:val="002C67F7"/>
    <w:rsid w:val="002D20FB"/>
    <w:rsid w:val="002E68E7"/>
    <w:rsid w:val="00301747"/>
    <w:rsid w:val="00313643"/>
    <w:rsid w:val="00327936"/>
    <w:rsid w:val="00343B67"/>
    <w:rsid w:val="003517AC"/>
    <w:rsid w:val="0037121D"/>
    <w:rsid w:val="003A04AD"/>
    <w:rsid w:val="003A0E1D"/>
    <w:rsid w:val="003D7040"/>
    <w:rsid w:val="003E228F"/>
    <w:rsid w:val="003F191E"/>
    <w:rsid w:val="00404124"/>
    <w:rsid w:val="00410CCC"/>
    <w:rsid w:val="0042268D"/>
    <w:rsid w:val="00460B9C"/>
    <w:rsid w:val="004813BD"/>
    <w:rsid w:val="004930D6"/>
    <w:rsid w:val="004975E1"/>
    <w:rsid w:val="004A1B1E"/>
    <w:rsid w:val="004E043B"/>
    <w:rsid w:val="00503168"/>
    <w:rsid w:val="00503ACC"/>
    <w:rsid w:val="005127E6"/>
    <w:rsid w:val="00523AF5"/>
    <w:rsid w:val="00552593"/>
    <w:rsid w:val="00587F98"/>
    <w:rsid w:val="00594845"/>
    <w:rsid w:val="00597A26"/>
    <w:rsid w:val="005D2ECC"/>
    <w:rsid w:val="005E3E79"/>
    <w:rsid w:val="005F75A8"/>
    <w:rsid w:val="00600D63"/>
    <w:rsid w:val="00610C07"/>
    <w:rsid w:val="00614641"/>
    <w:rsid w:val="00625486"/>
    <w:rsid w:val="00657F48"/>
    <w:rsid w:val="0066064A"/>
    <w:rsid w:val="00675BA5"/>
    <w:rsid w:val="00686C33"/>
    <w:rsid w:val="006C0CB4"/>
    <w:rsid w:val="006C1BB5"/>
    <w:rsid w:val="006D10B1"/>
    <w:rsid w:val="006D62D7"/>
    <w:rsid w:val="006F06ED"/>
    <w:rsid w:val="006F506B"/>
    <w:rsid w:val="0071702C"/>
    <w:rsid w:val="00726075"/>
    <w:rsid w:val="00736F5A"/>
    <w:rsid w:val="00741840"/>
    <w:rsid w:val="007455F6"/>
    <w:rsid w:val="0074662F"/>
    <w:rsid w:val="007475B2"/>
    <w:rsid w:val="007519AB"/>
    <w:rsid w:val="007533C4"/>
    <w:rsid w:val="007541B1"/>
    <w:rsid w:val="00757652"/>
    <w:rsid w:val="00762540"/>
    <w:rsid w:val="007661E3"/>
    <w:rsid w:val="007707C9"/>
    <w:rsid w:val="00772E8D"/>
    <w:rsid w:val="007917B2"/>
    <w:rsid w:val="00794B7E"/>
    <w:rsid w:val="007A3562"/>
    <w:rsid w:val="007C4912"/>
    <w:rsid w:val="007C6E7C"/>
    <w:rsid w:val="007D0529"/>
    <w:rsid w:val="007E53C0"/>
    <w:rsid w:val="008143E2"/>
    <w:rsid w:val="008235FE"/>
    <w:rsid w:val="008263EB"/>
    <w:rsid w:val="0083745B"/>
    <w:rsid w:val="0086317C"/>
    <w:rsid w:val="008707E9"/>
    <w:rsid w:val="00875421"/>
    <w:rsid w:val="008B1122"/>
    <w:rsid w:val="008B48B1"/>
    <w:rsid w:val="008B4F13"/>
    <w:rsid w:val="008B6689"/>
    <w:rsid w:val="008B6F1C"/>
    <w:rsid w:val="008B7A40"/>
    <w:rsid w:val="008C2EC6"/>
    <w:rsid w:val="008C7D9F"/>
    <w:rsid w:val="008E07B5"/>
    <w:rsid w:val="008E1A1F"/>
    <w:rsid w:val="00901D5A"/>
    <w:rsid w:val="009177CD"/>
    <w:rsid w:val="00921117"/>
    <w:rsid w:val="009369FE"/>
    <w:rsid w:val="00950277"/>
    <w:rsid w:val="009836DB"/>
    <w:rsid w:val="009866BE"/>
    <w:rsid w:val="009A3790"/>
    <w:rsid w:val="009C33A1"/>
    <w:rsid w:val="00A06924"/>
    <w:rsid w:val="00A343BB"/>
    <w:rsid w:val="00A53668"/>
    <w:rsid w:val="00A64762"/>
    <w:rsid w:val="00A72547"/>
    <w:rsid w:val="00AC25DC"/>
    <w:rsid w:val="00AC3C46"/>
    <w:rsid w:val="00AF1C5F"/>
    <w:rsid w:val="00AF7911"/>
    <w:rsid w:val="00B12812"/>
    <w:rsid w:val="00B223E6"/>
    <w:rsid w:val="00B237FF"/>
    <w:rsid w:val="00B24A84"/>
    <w:rsid w:val="00B30DC8"/>
    <w:rsid w:val="00B40652"/>
    <w:rsid w:val="00B6693F"/>
    <w:rsid w:val="00BB1E42"/>
    <w:rsid w:val="00BC024D"/>
    <w:rsid w:val="00BC75DC"/>
    <w:rsid w:val="00BF0875"/>
    <w:rsid w:val="00C00AAA"/>
    <w:rsid w:val="00C03FD1"/>
    <w:rsid w:val="00C05763"/>
    <w:rsid w:val="00C16165"/>
    <w:rsid w:val="00C44A5D"/>
    <w:rsid w:val="00C76A9D"/>
    <w:rsid w:val="00C929BF"/>
    <w:rsid w:val="00C94797"/>
    <w:rsid w:val="00C978CF"/>
    <w:rsid w:val="00CB0185"/>
    <w:rsid w:val="00CC7236"/>
    <w:rsid w:val="00CD0715"/>
    <w:rsid w:val="00CD40CE"/>
    <w:rsid w:val="00CD7466"/>
    <w:rsid w:val="00CE0843"/>
    <w:rsid w:val="00CE44EA"/>
    <w:rsid w:val="00CE4BEC"/>
    <w:rsid w:val="00CE7F2D"/>
    <w:rsid w:val="00D051CA"/>
    <w:rsid w:val="00D14EFB"/>
    <w:rsid w:val="00D32D32"/>
    <w:rsid w:val="00D45F35"/>
    <w:rsid w:val="00D9597F"/>
    <w:rsid w:val="00DA2777"/>
    <w:rsid w:val="00DC4255"/>
    <w:rsid w:val="00DE3FFA"/>
    <w:rsid w:val="00E06949"/>
    <w:rsid w:val="00E1050F"/>
    <w:rsid w:val="00E10A43"/>
    <w:rsid w:val="00E12251"/>
    <w:rsid w:val="00E14A43"/>
    <w:rsid w:val="00E23D53"/>
    <w:rsid w:val="00E242B9"/>
    <w:rsid w:val="00E56ABA"/>
    <w:rsid w:val="00E97B8F"/>
    <w:rsid w:val="00EA2A94"/>
    <w:rsid w:val="00EB6FA8"/>
    <w:rsid w:val="00F16483"/>
    <w:rsid w:val="00F16C32"/>
    <w:rsid w:val="00F359D9"/>
    <w:rsid w:val="00F51BDB"/>
    <w:rsid w:val="00F7603F"/>
    <w:rsid w:val="00F967D3"/>
    <w:rsid w:val="00FE0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5850FD"/>
  <w15:docId w15:val="{0FEA2752-ABBE-406D-8020-1AF392A8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4762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6476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64762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A64762"/>
    <w:pPr>
      <w:bidi w:val="0"/>
    </w:pPr>
    <w:rPr>
      <w:szCs w:val="24"/>
    </w:rPr>
  </w:style>
  <w:style w:type="character" w:styleId="Hyperlink">
    <w:name w:val="Hyperlink"/>
    <w:rsid w:val="00A64762"/>
    <w:rPr>
      <w:color w:val="0000FF"/>
      <w:u w:val="single"/>
    </w:rPr>
  </w:style>
  <w:style w:type="paragraph" w:styleId="Title">
    <w:name w:val="Title"/>
    <w:basedOn w:val="Normal"/>
    <w:qFormat/>
    <w:rsid w:val="00A64762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a"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חדש.dot</Template>
  <TotalTime>1152</TotalTime>
  <Pages>4</Pages>
  <Words>518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School of Social Sciences &amp; Management - Business Administration</vt:lpstr>
    </vt:vector>
  </TitlesOfParts>
  <Company>Ruppin</Company>
  <LinksUpToDate>false</LinksUpToDate>
  <CharactersWithSpaces>3466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creator>henya</dc:creator>
  <cp:lastModifiedBy>אנונימי</cp:lastModifiedBy>
  <cp:revision>31</cp:revision>
  <cp:lastPrinted>2011-01-16T12:33:00Z</cp:lastPrinted>
  <dcterms:created xsi:type="dcterms:W3CDTF">2017-07-09T17:00:00Z</dcterms:created>
  <dcterms:modified xsi:type="dcterms:W3CDTF">2025-01-07T09:36:00Z</dcterms:modified>
</cp:coreProperties>
</file>